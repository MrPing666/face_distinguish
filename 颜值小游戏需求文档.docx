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B91" w:rsidRDefault="000E0B91">
      <w:pPr>
        <w:jc w:val="center"/>
        <w:rPr>
          <w:rFonts w:ascii="微软雅黑" w:eastAsia="微软雅黑" w:hAnsi="微软雅黑" w:cs="微软雅黑"/>
        </w:rPr>
      </w:pPr>
      <w:bookmarkStart w:id="0" w:name="_Hlk517194868"/>
      <w:bookmarkEnd w:id="0"/>
    </w:p>
    <w:p w:rsidR="000E0B91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Pr="00AC04B8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Default="000E0B91">
      <w:pPr>
        <w:jc w:val="center"/>
        <w:rPr>
          <w:rFonts w:ascii="微软雅黑" w:eastAsia="微软雅黑" w:hAnsi="微软雅黑" w:cs="微软雅黑"/>
        </w:rPr>
      </w:pPr>
    </w:p>
    <w:p w:rsidR="000E0B91" w:rsidRDefault="001F28DB">
      <w:pPr>
        <w:jc w:val="center"/>
        <w:rPr>
          <w:rFonts w:ascii="微软雅黑" w:eastAsia="微软雅黑" w:hAnsi="微软雅黑" w:cs="微软雅黑"/>
          <w:b/>
          <w:sz w:val="52"/>
          <w:szCs w:val="52"/>
        </w:rPr>
      </w:pPr>
      <w:r>
        <w:rPr>
          <w:rFonts w:ascii="微软雅黑" w:eastAsia="微软雅黑" w:hAnsi="微软雅黑" w:cs="微软雅黑" w:hint="eastAsia"/>
          <w:b/>
          <w:sz w:val="52"/>
          <w:szCs w:val="52"/>
        </w:rPr>
        <w:t>&lt;</w:t>
      </w:r>
      <w:proofErr w:type="gramStart"/>
      <w:r w:rsidR="00C478BA">
        <w:rPr>
          <w:rFonts w:ascii="微软雅黑" w:eastAsia="微软雅黑" w:hAnsi="微软雅黑" w:cs="微软雅黑" w:hint="eastAsia"/>
          <w:b/>
          <w:sz w:val="52"/>
          <w:szCs w:val="52"/>
        </w:rPr>
        <w:t>高颜值</w:t>
      </w:r>
      <w:proofErr w:type="gramEnd"/>
      <w:r w:rsidR="00C478BA">
        <w:rPr>
          <w:rFonts w:ascii="微软雅黑" w:eastAsia="微软雅黑" w:hAnsi="微软雅黑" w:cs="微软雅黑" w:hint="eastAsia"/>
          <w:b/>
          <w:sz w:val="52"/>
          <w:szCs w:val="52"/>
        </w:rPr>
        <w:t>app</w:t>
      </w:r>
      <w:r w:rsidR="00BC0952">
        <w:rPr>
          <w:rFonts w:ascii="微软雅黑" w:eastAsia="微软雅黑" w:hAnsi="微软雅黑" w:cs="微软雅黑" w:hint="eastAsia"/>
          <w:b/>
          <w:sz w:val="52"/>
          <w:szCs w:val="52"/>
        </w:rPr>
        <w:t>小游戏</w:t>
      </w:r>
      <w:r>
        <w:rPr>
          <w:rFonts w:ascii="微软雅黑" w:eastAsia="微软雅黑" w:hAnsi="微软雅黑" w:cs="微软雅黑" w:hint="eastAsia"/>
          <w:b/>
          <w:sz w:val="52"/>
          <w:szCs w:val="52"/>
        </w:rPr>
        <w:t>&gt; V1.0</w:t>
      </w:r>
    </w:p>
    <w:p w:rsidR="000E0B91" w:rsidRDefault="00E973DA">
      <w:pPr>
        <w:jc w:val="center"/>
        <w:rPr>
          <w:rFonts w:ascii="微软雅黑" w:eastAsia="微软雅黑" w:hAnsi="微软雅黑" w:cs="微软雅黑"/>
          <w:b/>
          <w:sz w:val="48"/>
          <w:szCs w:val="48"/>
        </w:rPr>
      </w:pPr>
      <w:r>
        <w:rPr>
          <w:rFonts w:ascii="微软雅黑" w:eastAsia="微软雅黑" w:hAnsi="微软雅黑" w:cs="微软雅黑" w:hint="eastAsia"/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106680</wp:posOffset>
            </wp:positionH>
            <wp:positionV relativeFrom="paragraph">
              <wp:posOffset>676275</wp:posOffset>
            </wp:positionV>
            <wp:extent cx="5486400" cy="3581400"/>
            <wp:effectExtent l="19050" t="0" r="0" b="0"/>
            <wp:wrapTopAndBottom/>
            <wp:docPr id="8" name="图片 8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28DB">
        <w:rPr>
          <w:rFonts w:ascii="微软雅黑" w:eastAsia="微软雅黑" w:hAnsi="微软雅黑" w:cs="微软雅黑" w:hint="eastAsia"/>
          <w:b/>
          <w:sz w:val="52"/>
          <w:szCs w:val="52"/>
        </w:rPr>
        <w:t>需求规格说明书</w:t>
      </w:r>
    </w:p>
    <w:p w:rsidR="000E0B91" w:rsidRDefault="00FB18D8">
      <w:pPr>
        <w:pStyle w:val="a6"/>
        <w:spacing w:line="360" w:lineRule="auto"/>
        <w:jc w:val="center"/>
        <w:rPr>
          <w:rFonts w:ascii="微软雅黑" w:eastAsia="微软雅黑" w:hAnsi="微软雅黑" w:cs="微软雅黑"/>
          <w:b/>
          <w:bCs/>
          <w:kern w:val="0"/>
          <w:sz w:val="30"/>
        </w:rPr>
      </w:pPr>
      <w:r>
        <w:rPr>
          <w:rFonts w:ascii="微软雅黑" w:eastAsia="微软雅黑" w:hAnsi="微软雅黑" w:cs="微软雅黑" w:hint="eastAsia"/>
          <w:b/>
          <w:bCs/>
          <w:kern w:val="0"/>
          <w:sz w:val="30"/>
        </w:rPr>
        <w:t>二零一八年</w:t>
      </w:r>
      <w:r w:rsidR="00C478BA">
        <w:rPr>
          <w:rFonts w:ascii="微软雅黑" w:eastAsia="微软雅黑" w:hAnsi="微软雅黑" w:cs="微软雅黑" w:hint="eastAsia"/>
          <w:b/>
          <w:bCs/>
          <w:kern w:val="0"/>
          <w:sz w:val="30"/>
        </w:rPr>
        <w:t>六</w:t>
      </w:r>
      <w:r w:rsidR="001F28DB">
        <w:rPr>
          <w:rFonts w:ascii="微软雅黑" w:eastAsia="微软雅黑" w:hAnsi="微软雅黑" w:cs="微软雅黑" w:hint="eastAsia"/>
          <w:b/>
          <w:bCs/>
          <w:kern w:val="0"/>
          <w:sz w:val="30"/>
        </w:rPr>
        <w:t>月</w:t>
      </w:r>
    </w:p>
    <w:p w:rsidR="000E0B91" w:rsidRDefault="000E0B91">
      <w:pPr>
        <w:pStyle w:val="20"/>
        <w:numPr>
          <w:ilvl w:val="12"/>
          <w:numId w:val="0"/>
        </w:numPr>
        <w:tabs>
          <w:tab w:val="left" w:pos="5160"/>
        </w:tabs>
        <w:rPr>
          <w:rFonts w:ascii="微软雅黑" w:eastAsia="微软雅黑" w:hAnsi="微软雅黑" w:cs="微软雅黑"/>
          <w:b/>
          <w:sz w:val="30"/>
        </w:rPr>
        <w:sectPr w:rsidR="000E0B91"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1440" w:right="1797" w:bottom="1440" w:left="1797" w:header="624" w:footer="720" w:gutter="0"/>
          <w:cols w:space="720"/>
          <w:titlePg/>
          <w:docGrid w:linePitch="272"/>
        </w:sectPr>
      </w:pPr>
    </w:p>
    <w:p w:rsidR="000E0B91" w:rsidRDefault="000E0B91">
      <w:pPr>
        <w:pStyle w:val="20"/>
        <w:numPr>
          <w:ilvl w:val="12"/>
          <w:numId w:val="0"/>
        </w:numPr>
        <w:tabs>
          <w:tab w:val="left" w:pos="5160"/>
        </w:tabs>
        <w:ind w:left="210" w:hanging="210"/>
        <w:jc w:val="center"/>
        <w:rPr>
          <w:rFonts w:ascii="微软雅黑" w:eastAsia="微软雅黑" w:hAnsi="微软雅黑" w:cs="微软雅黑"/>
          <w:b/>
          <w:sz w:val="32"/>
          <w:szCs w:val="32"/>
        </w:rPr>
      </w:pPr>
    </w:p>
    <w:p w:rsidR="000E0B91" w:rsidRDefault="001F28DB">
      <w:pPr>
        <w:jc w:val="center"/>
        <w:rPr>
          <w:rFonts w:ascii="微软雅黑" w:eastAsia="微软雅黑" w:hAnsi="微软雅黑" w:cs="微软雅黑"/>
          <w:b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sz w:val="30"/>
          <w:szCs w:val="30"/>
        </w:rPr>
        <w:t>版本历史</w:t>
      </w:r>
    </w:p>
    <w:p w:rsidR="000E0B91" w:rsidRDefault="000E0B91">
      <w:pPr>
        <w:jc w:val="right"/>
        <w:rPr>
          <w:rFonts w:ascii="微软雅黑" w:eastAsia="微软雅黑" w:hAnsi="微软雅黑" w:cs="微软雅黑"/>
          <w:bCs/>
          <w:szCs w:val="30"/>
        </w:rPr>
      </w:pPr>
    </w:p>
    <w:tbl>
      <w:tblPr>
        <w:tblW w:w="8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1"/>
        <w:gridCol w:w="1620"/>
        <w:gridCol w:w="973"/>
        <w:gridCol w:w="1266"/>
        <w:gridCol w:w="4143"/>
      </w:tblGrid>
      <w:tr w:rsidR="000E0B91">
        <w:trPr>
          <w:jc w:val="center"/>
        </w:trPr>
        <w:tc>
          <w:tcPr>
            <w:tcW w:w="921" w:type="dxa"/>
            <w:shd w:val="clear" w:color="auto" w:fill="D9D9D9"/>
          </w:tcPr>
          <w:p w:rsidR="000E0B91" w:rsidRPr="00AC04B8" w:rsidRDefault="001F28D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C04B8">
              <w:rPr>
                <w:rFonts w:ascii="微软雅黑" w:eastAsia="微软雅黑" w:hAnsi="微软雅黑" w:cs="微软雅黑" w:hint="eastAsia"/>
                <w:sz w:val="24"/>
                <w:szCs w:val="24"/>
              </w:rPr>
              <w:t>版本</w:t>
            </w:r>
          </w:p>
        </w:tc>
        <w:tc>
          <w:tcPr>
            <w:tcW w:w="1620" w:type="dxa"/>
            <w:shd w:val="clear" w:color="auto" w:fill="D9D9D9"/>
          </w:tcPr>
          <w:p w:rsidR="000E0B91" w:rsidRPr="00AC04B8" w:rsidRDefault="001F28D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C04B8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提案人</w:t>
            </w:r>
          </w:p>
        </w:tc>
        <w:tc>
          <w:tcPr>
            <w:tcW w:w="973" w:type="dxa"/>
            <w:shd w:val="clear" w:color="auto" w:fill="D9D9D9"/>
          </w:tcPr>
          <w:p w:rsidR="000E0B91" w:rsidRPr="00AC04B8" w:rsidRDefault="001F28D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C04B8">
              <w:rPr>
                <w:rFonts w:ascii="微软雅黑" w:eastAsia="微软雅黑" w:hAnsi="微软雅黑" w:cs="微软雅黑" w:hint="eastAsia"/>
                <w:sz w:val="24"/>
                <w:szCs w:val="24"/>
              </w:rPr>
              <w:t>批准人</w:t>
            </w:r>
          </w:p>
        </w:tc>
        <w:tc>
          <w:tcPr>
            <w:tcW w:w="1266" w:type="dxa"/>
            <w:shd w:val="clear" w:color="auto" w:fill="D9D9D9"/>
          </w:tcPr>
          <w:p w:rsidR="000E0B91" w:rsidRPr="00AC04B8" w:rsidRDefault="001F28D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C04B8">
              <w:rPr>
                <w:rFonts w:ascii="微软雅黑" w:eastAsia="微软雅黑" w:hAnsi="微软雅黑" w:cs="微软雅黑" w:hint="eastAsia"/>
                <w:sz w:val="24"/>
                <w:szCs w:val="24"/>
              </w:rPr>
              <w:t>日期</w:t>
            </w:r>
          </w:p>
        </w:tc>
        <w:tc>
          <w:tcPr>
            <w:tcW w:w="4143" w:type="dxa"/>
            <w:shd w:val="clear" w:color="auto" w:fill="D9D9D9"/>
          </w:tcPr>
          <w:p w:rsidR="000E0B91" w:rsidRPr="00AC04B8" w:rsidRDefault="001F28D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AC04B8">
              <w:rPr>
                <w:rFonts w:ascii="微软雅黑" w:eastAsia="微软雅黑" w:hAnsi="微软雅黑" w:cs="微软雅黑" w:hint="eastAsia"/>
                <w:sz w:val="24"/>
                <w:szCs w:val="24"/>
              </w:rPr>
              <w:t>描述</w:t>
            </w: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57509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1.0.0</w:t>
            </w:r>
          </w:p>
        </w:tc>
        <w:tc>
          <w:tcPr>
            <w:tcW w:w="1620" w:type="dxa"/>
          </w:tcPr>
          <w:p w:rsidR="000E0B91" w:rsidRPr="00AC04B8" w:rsidRDefault="000E0B91" w:rsidP="0057509D">
            <w:pPr>
              <w:ind w:firstLineChars="150" w:firstLine="360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C32A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2018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-</w:t>
            </w:r>
            <w:r w:rsidR="00FB18D8">
              <w:rPr>
                <w:rFonts w:ascii="微软雅黑" w:eastAsia="微软雅黑" w:hAnsi="微软雅黑" w:cs="微软雅黑" w:hint="eastAsia"/>
                <w:sz w:val="24"/>
                <w:szCs w:val="24"/>
              </w:rPr>
              <w:t>0</w:t>
            </w:r>
            <w:r w:rsidR="00AA2D2D">
              <w:rPr>
                <w:rFonts w:ascii="微软雅黑" w:eastAsia="微软雅黑" w:hAnsi="微软雅黑" w:cs="微软雅黑" w:hint="eastAsia"/>
                <w:sz w:val="24"/>
                <w:szCs w:val="24"/>
              </w:rPr>
              <w:t>6</w:t>
            </w:r>
            <w:r w:rsidR="0057509D">
              <w:rPr>
                <w:rFonts w:ascii="微软雅黑" w:eastAsia="微软雅黑" w:hAnsi="微软雅黑" w:cs="微软雅黑"/>
                <w:sz w:val="24"/>
                <w:szCs w:val="24"/>
              </w:rPr>
              <w:t>-</w:t>
            </w:r>
            <w:r w:rsidR="00BC0952">
              <w:rPr>
                <w:rFonts w:ascii="微软雅黑" w:eastAsia="微软雅黑" w:hAnsi="微软雅黑" w:cs="微软雅黑" w:hint="eastAsia"/>
                <w:sz w:val="24"/>
                <w:szCs w:val="24"/>
              </w:rPr>
              <w:t>25</w:t>
            </w:r>
          </w:p>
        </w:tc>
        <w:tc>
          <w:tcPr>
            <w:tcW w:w="4143" w:type="dxa"/>
          </w:tcPr>
          <w:p w:rsidR="000E0B91" w:rsidRPr="00AC04B8" w:rsidRDefault="00BC095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为了增加app的可玩性，同时引导用户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讲颜值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测试结果分享至其他社交平台，增加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值app的曝光率，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故开发测颜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值、测夫妻相、测明星脸三个测试类小游戏</w:t>
            </w:r>
            <w:r w:rsidR="00AA2D2D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。</w:t>
            </w: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E0B91">
        <w:trPr>
          <w:jc w:val="center"/>
        </w:trPr>
        <w:tc>
          <w:tcPr>
            <w:tcW w:w="921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620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97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266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4143" w:type="dxa"/>
          </w:tcPr>
          <w:p w:rsidR="000E0B91" w:rsidRPr="00AC04B8" w:rsidRDefault="000E0B9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0E0B91" w:rsidRDefault="000E0B91">
      <w:pPr>
        <w:rPr>
          <w:rFonts w:ascii="微软雅黑" w:eastAsia="微软雅黑" w:hAnsi="微软雅黑" w:cs="微软雅黑"/>
          <w:b/>
          <w:bCs/>
          <w:sz w:val="44"/>
          <w:szCs w:val="44"/>
        </w:rPr>
      </w:pPr>
    </w:p>
    <w:p w:rsidR="000E0B91" w:rsidRDefault="000E0B91">
      <w:pPr>
        <w:pStyle w:val="20"/>
        <w:numPr>
          <w:ilvl w:val="12"/>
          <w:numId w:val="0"/>
        </w:numPr>
        <w:tabs>
          <w:tab w:val="left" w:pos="5160"/>
        </w:tabs>
        <w:ind w:left="210" w:hanging="210"/>
        <w:jc w:val="center"/>
        <w:rPr>
          <w:rFonts w:ascii="微软雅黑" w:eastAsia="微软雅黑" w:hAnsi="微软雅黑" w:cs="微软雅黑"/>
          <w:b/>
          <w:sz w:val="32"/>
          <w:szCs w:val="32"/>
        </w:rPr>
      </w:pPr>
    </w:p>
    <w:p w:rsidR="000E0B91" w:rsidRDefault="000E0B91">
      <w:pPr>
        <w:pStyle w:val="a0"/>
        <w:rPr>
          <w:rFonts w:ascii="微软雅黑" w:eastAsia="微软雅黑" w:hAnsi="微软雅黑" w:cs="微软雅黑"/>
        </w:rPr>
      </w:pPr>
    </w:p>
    <w:p w:rsidR="000E0B91" w:rsidRDefault="000E0B91">
      <w:pPr>
        <w:jc w:val="center"/>
        <w:rPr>
          <w:rFonts w:ascii="微软雅黑" w:eastAsia="微软雅黑" w:hAnsi="微软雅黑" w:cs="微软雅黑"/>
          <w:b/>
          <w:sz w:val="52"/>
          <w:szCs w:val="52"/>
        </w:rPr>
        <w:sectPr w:rsidR="000E0B91">
          <w:headerReference w:type="first" r:id="rId14"/>
          <w:footerReference w:type="first" r:id="rId15"/>
          <w:pgSz w:w="12240" w:h="15840"/>
          <w:pgMar w:top="1440" w:right="1797" w:bottom="1440" w:left="1797" w:header="720" w:footer="680" w:gutter="0"/>
          <w:pgNumType w:start="1"/>
          <w:cols w:space="720"/>
          <w:titlePg/>
          <w:docGrid w:linePitch="272"/>
        </w:sectPr>
      </w:pPr>
    </w:p>
    <w:p w:rsidR="000E0B91" w:rsidRDefault="001F28DB">
      <w:pPr>
        <w:jc w:val="center"/>
        <w:rPr>
          <w:rFonts w:ascii="微软雅黑" w:eastAsia="微软雅黑" w:hAnsi="微软雅黑" w:cs="微软雅黑"/>
          <w:b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sz w:val="32"/>
          <w:szCs w:val="32"/>
        </w:rPr>
        <w:lastRenderedPageBreak/>
        <w:t>目录</w:t>
      </w:r>
    </w:p>
    <w:p w:rsidR="000E0B91" w:rsidRDefault="000E0B91">
      <w:pPr>
        <w:pStyle w:val="a0"/>
        <w:rPr>
          <w:rFonts w:ascii="微软雅黑" w:eastAsia="微软雅黑" w:hAnsi="微软雅黑" w:cs="微软雅黑"/>
        </w:rPr>
      </w:pPr>
    </w:p>
    <w:p w:rsidR="00F7688C" w:rsidRDefault="001A797E">
      <w:pPr>
        <w:pStyle w:val="TOC1"/>
        <w:tabs>
          <w:tab w:val="left" w:pos="601"/>
          <w:tab w:val="right" w:leader="dot" w:pos="8636"/>
        </w:tabs>
        <w:rPr>
          <w:rFonts w:asciiTheme="minorHAnsi" w:eastAsiaTheme="minorEastAsia" w:hAnsiTheme="minorHAnsi" w:cstheme="minorBidi"/>
          <w:caps w:val="0"/>
          <w:noProof/>
          <w:kern w:val="2"/>
          <w:sz w:val="21"/>
          <w:szCs w:val="22"/>
        </w:rPr>
      </w:pPr>
      <w:r>
        <w:rPr>
          <w:rFonts w:ascii="微软雅黑" w:eastAsia="微软雅黑" w:hAnsi="微软雅黑" w:cs="微软雅黑" w:hint="eastAsia"/>
        </w:rPr>
        <w:fldChar w:fldCharType="begin"/>
      </w:r>
      <w:r w:rsidR="001F28DB">
        <w:rPr>
          <w:rFonts w:ascii="微软雅黑" w:eastAsia="微软雅黑" w:hAnsi="微软雅黑" w:cs="微软雅黑" w:hint="eastAsia"/>
        </w:rPr>
        <w:instrText xml:space="preserve"> TOC \o "1-4" \h \z </w:instrText>
      </w:r>
      <w:r>
        <w:rPr>
          <w:rFonts w:ascii="微软雅黑" w:eastAsia="微软雅黑" w:hAnsi="微软雅黑" w:cs="微软雅黑" w:hint="eastAsia"/>
        </w:rPr>
        <w:fldChar w:fldCharType="separate"/>
      </w:r>
      <w:hyperlink w:anchor="_Toc517713356" w:history="1"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1</w:t>
        </w:r>
        <w:r w:rsidR="00F7688C">
          <w:rPr>
            <w:rFonts w:asciiTheme="minorHAnsi" w:eastAsiaTheme="minorEastAsia" w:hAnsiTheme="minorHAnsi" w:cstheme="minorBidi"/>
            <w:caps w:val="0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概述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_Toc517713356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2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2"/>
        <w:tabs>
          <w:tab w:val="left" w:pos="1000"/>
          <w:tab w:val="right" w:leader="dot" w:pos="863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17713357" w:history="1"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1.1</w:t>
        </w:r>
        <w:r w:rsidR="00F7688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编写目的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_Toc517713357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2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2"/>
        <w:tabs>
          <w:tab w:val="left" w:pos="1000"/>
          <w:tab w:val="right" w:leader="dot" w:pos="863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17713358" w:history="1"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1.2</w:t>
        </w:r>
        <w:r w:rsidR="00F7688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适用范围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_Toc517713358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2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1"/>
        <w:tabs>
          <w:tab w:val="left" w:pos="601"/>
          <w:tab w:val="right" w:leader="dot" w:pos="8636"/>
        </w:tabs>
        <w:rPr>
          <w:rFonts w:asciiTheme="minorHAnsi" w:eastAsiaTheme="minorEastAsia" w:hAnsiTheme="minorHAnsi" w:cstheme="minorBidi"/>
          <w:caps w:val="0"/>
          <w:noProof/>
          <w:kern w:val="2"/>
          <w:sz w:val="21"/>
          <w:szCs w:val="22"/>
        </w:rPr>
      </w:pPr>
      <w:hyperlink w:anchor="_Toc517713359" w:history="1"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2</w:t>
        </w:r>
        <w:r w:rsidR="00F7688C">
          <w:rPr>
            <w:rFonts w:asciiTheme="minorHAnsi" w:eastAsiaTheme="minorEastAsia" w:hAnsiTheme="minorHAnsi" w:cstheme="minorBidi"/>
            <w:caps w:val="0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功能需求描述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_Toc517713359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2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2"/>
        <w:tabs>
          <w:tab w:val="left" w:pos="1000"/>
          <w:tab w:val="right" w:leader="dot" w:pos="863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17713360" w:history="1"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2.1</w:t>
        </w:r>
        <w:r w:rsidR="00F7688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功能性需求表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_Toc517713360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2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2"/>
        <w:tabs>
          <w:tab w:val="left" w:pos="1000"/>
          <w:tab w:val="right" w:leader="dot" w:pos="8636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517713361" w:history="1"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2.2</w:t>
        </w:r>
        <w:r w:rsidR="00F7688C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rFonts w:ascii="微软雅黑" w:eastAsia="微软雅黑" w:hAnsi="微软雅黑" w:cs="微软雅黑"/>
            <w:noProof/>
          </w:rPr>
          <w:t>高颜值app小游戏功能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_Toc517713361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2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3"/>
        <w:tabs>
          <w:tab w:val="left" w:pos="1200"/>
          <w:tab w:val="right" w:leader="dot" w:pos="863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713362" w:history="1">
        <w:r w:rsidR="00F7688C" w:rsidRPr="006F29A6">
          <w:rPr>
            <w:rStyle w:val="af0"/>
            <w:noProof/>
          </w:rPr>
          <w:t>2.2.1</w:t>
        </w:r>
        <w:r w:rsidR="00F7688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noProof/>
          </w:rPr>
          <w:t>测颜值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_Toc517713362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3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3"/>
        <w:tabs>
          <w:tab w:val="left" w:pos="1200"/>
          <w:tab w:val="right" w:leader="dot" w:pos="863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713363" w:history="1">
        <w:r w:rsidR="00F7688C" w:rsidRPr="006F29A6">
          <w:rPr>
            <w:rStyle w:val="af0"/>
            <w:noProof/>
          </w:rPr>
          <w:t>2.2.2</w:t>
        </w:r>
        <w:r w:rsidR="00F7688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noProof/>
          </w:rPr>
          <w:t>夫妻相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_Toc517713363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7</w:t>
        </w:r>
        <w:r w:rsidR="00F7688C">
          <w:rPr>
            <w:noProof/>
            <w:webHidden/>
          </w:rPr>
          <w:fldChar w:fldCharType="end"/>
        </w:r>
      </w:hyperlink>
    </w:p>
    <w:p w:rsidR="00F7688C" w:rsidRDefault="00AE195F">
      <w:pPr>
        <w:pStyle w:val="TOC3"/>
        <w:tabs>
          <w:tab w:val="left" w:pos="1200"/>
          <w:tab w:val="right" w:leader="dot" w:pos="863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713364" w:history="1">
        <w:r w:rsidR="00F7688C" w:rsidRPr="006F29A6">
          <w:rPr>
            <w:rStyle w:val="af0"/>
            <w:noProof/>
          </w:rPr>
          <w:t>2.2.3</w:t>
        </w:r>
        <w:r w:rsidR="00F7688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7688C" w:rsidRPr="006F29A6">
          <w:rPr>
            <w:rStyle w:val="af0"/>
            <w:noProof/>
          </w:rPr>
          <w:t>明星脸</w:t>
        </w:r>
        <w:r w:rsidR="00F7688C">
          <w:rPr>
            <w:noProof/>
            <w:webHidden/>
          </w:rPr>
          <w:tab/>
        </w:r>
        <w:r w:rsidR="00F7688C">
          <w:rPr>
            <w:noProof/>
            <w:webHidden/>
          </w:rPr>
          <w:fldChar w:fldCharType="begin"/>
        </w:r>
        <w:r w:rsidR="00F7688C">
          <w:rPr>
            <w:noProof/>
            <w:webHidden/>
          </w:rPr>
          <w:instrText xml:space="preserve"> PAGEREF _Toc517713364 \h </w:instrText>
        </w:r>
        <w:r w:rsidR="00F7688C">
          <w:rPr>
            <w:noProof/>
            <w:webHidden/>
          </w:rPr>
        </w:r>
        <w:r w:rsidR="00F7688C">
          <w:rPr>
            <w:noProof/>
            <w:webHidden/>
          </w:rPr>
          <w:fldChar w:fldCharType="separate"/>
        </w:r>
        <w:r w:rsidR="00F7688C">
          <w:rPr>
            <w:noProof/>
            <w:webHidden/>
          </w:rPr>
          <w:t>9</w:t>
        </w:r>
        <w:r w:rsidR="00F7688C">
          <w:rPr>
            <w:noProof/>
            <w:webHidden/>
          </w:rPr>
          <w:fldChar w:fldCharType="end"/>
        </w:r>
      </w:hyperlink>
    </w:p>
    <w:p w:rsidR="000E0B91" w:rsidRDefault="001A797E">
      <w:pPr>
        <w:pStyle w:val="TOC4"/>
        <w:rPr>
          <w:rFonts w:ascii="微软雅黑" w:eastAsia="微软雅黑" w:hAnsi="微软雅黑" w:cs="微软雅黑"/>
        </w:rPr>
        <w:sectPr w:rsidR="000E0B91">
          <w:footerReference w:type="default" r:id="rId16"/>
          <w:pgSz w:w="12240" w:h="15840"/>
          <w:pgMar w:top="1440" w:right="1797" w:bottom="1440" w:left="1797" w:header="720" w:footer="680" w:gutter="0"/>
          <w:pgNumType w:start="1"/>
          <w:cols w:space="720"/>
          <w:docGrid w:linePitch="272"/>
        </w:sectPr>
      </w:pPr>
      <w:r>
        <w:rPr>
          <w:rFonts w:ascii="微软雅黑" w:eastAsia="微软雅黑" w:hAnsi="微软雅黑" w:cs="微软雅黑" w:hint="eastAsia"/>
        </w:rPr>
        <w:fldChar w:fldCharType="end"/>
      </w:r>
    </w:p>
    <w:p w:rsidR="000E0B91" w:rsidRDefault="001F28DB">
      <w:pPr>
        <w:pStyle w:val="1"/>
        <w:widowControl w:val="0"/>
        <w:tabs>
          <w:tab w:val="clear" w:pos="432"/>
        </w:tabs>
        <w:spacing w:before="340" w:after="330" w:line="578" w:lineRule="auto"/>
        <w:ind w:left="425" w:hanging="425"/>
        <w:jc w:val="both"/>
        <w:rPr>
          <w:rFonts w:ascii="微软雅黑" w:eastAsia="微软雅黑" w:hAnsi="微软雅黑" w:cs="微软雅黑"/>
        </w:rPr>
      </w:pPr>
      <w:bookmarkStart w:id="1" w:name="_Toc32313"/>
      <w:bookmarkStart w:id="2" w:name="_Toc517713356"/>
      <w:r>
        <w:rPr>
          <w:rFonts w:ascii="微软雅黑" w:eastAsia="微软雅黑" w:hAnsi="微软雅黑" w:cs="微软雅黑" w:hint="eastAsia"/>
        </w:rPr>
        <w:lastRenderedPageBreak/>
        <w:t>概述</w:t>
      </w:r>
      <w:bookmarkEnd w:id="1"/>
      <w:bookmarkEnd w:id="2"/>
    </w:p>
    <w:p w:rsidR="000E0B91" w:rsidRDefault="001F28DB">
      <w:pPr>
        <w:pStyle w:val="2"/>
        <w:widowControl w:val="0"/>
        <w:tabs>
          <w:tab w:val="clear" w:pos="576"/>
        </w:tabs>
        <w:spacing w:line="415" w:lineRule="auto"/>
        <w:ind w:left="851" w:hanging="567"/>
        <w:jc w:val="both"/>
        <w:rPr>
          <w:rFonts w:ascii="微软雅黑" w:eastAsia="微软雅黑" w:hAnsi="微软雅黑" w:cs="微软雅黑"/>
        </w:rPr>
      </w:pPr>
      <w:bookmarkStart w:id="3" w:name="_Toc11751"/>
      <w:bookmarkStart w:id="4" w:name="_Toc517713357"/>
      <w:r>
        <w:rPr>
          <w:rFonts w:ascii="微软雅黑" w:eastAsia="微软雅黑" w:hAnsi="微软雅黑" w:cs="微软雅黑" w:hint="eastAsia"/>
        </w:rPr>
        <w:t>编写目的</w:t>
      </w:r>
      <w:bookmarkEnd w:id="3"/>
      <w:bookmarkEnd w:id="4"/>
    </w:p>
    <w:p w:rsidR="000E0B91" w:rsidRDefault="00FC6350">
      <w:pPr>
        <w:ind w:firstLine="425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用于</w:t>
      </w:r>
      <w:r w:rsidR="00D459D5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“高颜值app”</w:t>
      </w:r>
      <w:r w:rsidR="00915426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小游戏</w:t>
      </w:r>
      <w:r w:rsidR="00D459D5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功能的</w:t>
      </w: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说明文档。</w:t>
      </w:r>
    </w:p>
    <w:p w:rsidR="000E0B91" w:rsidRDefault="001F28DB">
      <w:pPr>
        <w:pStyle w:val="2"/>
        <w:widowControl w:val="0"/>
        <w:tabs>
          <w:tab w:val="clear" w:pos="576"/>
        </w:tabs>
        <w:spacing w:line="415" w:lineRule="auto"/>
        <w:ind w:left="851" w:hanging="567"/>
        <w:jc w:val="both"/>
        <w:rPr>
          <w:rFonts w:ascii="微软雅黑" w:eastAsia="微软雅黑" w:hAnsi="微软雅黑" w:cs="微软雅黑"/>
        </w:rPr>
      </w:pPr>
      <w:bookmarkStart w:id="5" w:name="_Toc18031"/>
      <w:bookmarkStart w:id="6" w:name="_Toc517713358"/>
      <w:r>
        <w:rPr>
          <w:rFonts w:ascii="微软雅黑" w:eastAsia="微软雅黑" w:hAnsi="微软雅黑" w:cs="微软雅黑" w:hint="eastAsia"/>
        </w:rPr>
        <w:t>适用范围</w:t>
      </w:r>
      <w:bookmarkEnd w:id="5"/>
      <w:bookmarkEnd w:id="6"/>
    </w:p>
    <w:p w:rsidR="000E0B91" w:rsidRDefault="001F28DB">
      <w:pPr>
        <w:ind w:firstLine="42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适用于</w:t>
      </w:r>
      <w:proofErr w:type="gramStart"/>
      <w:r w:rsidR="00D459D5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高颜值</w:t>
      </w:r>
      <w:proofErr w:type="gramEnd"/>
      <w:r w:rsidR="00D459D5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app</w:t>
      </w:r>
      <w:r w:rsidR="00FC6350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。</w:t>
      </w:r>
    </w:p>
    <w:p w:rsidR="000E0B91" w:rsidRDefault="001F28DB">
      <w:pPr>
        <w:pStyle w:val="1"/>
        <w:widowControl w:val="0"/>
        <w:tabs>
          <w:tab w:val="clear" w:pos="432"/>
        </w:tabs>
        <w:spacing w:before="340" w:after="330" w:line="578" w:lineRule="auto"/>
        <w:ind w:left="425" w:hanging="425"/>
        <w:jc w:val="both"/>
        <w:rPr>
          <w:rFonts w:ascii="微软雅黑" w:eastAsia="微软雅黑" w:hAnsi="微软雅黑" w:cs="微软雅黑"/>
        </w:rPr>
      </w:pPr>
      <w:bookmarkStart w:id="7" w:name="_Toc30788"/>
      <w:bookmarkStart w:id="8" w:name="_Toc517713359"/>
      <w:bookmarkStart w:id="9" w:name="_Toc16329605"/>
      <w:r>
        <w:rPr>
          <w:rFonts w:ascii="微软雅黑" w:eastAsia="微软雅黑" w:hAnsi="微软雅黑" w:cs="微软雅黑" w:hint="eastAsia"/>
        </w:rPr>
        <w:t>功能需求描述</w:t>
      </w:r>
      <w:bookmarkEnd w:id="7"/>
      <w:bookmarkEnd w:id="8"/>
    </w:p>
    <w:p w:rsidR="000E0B91" w:rsidRDefault="001F28DB">
      <w:pPr>
        <w:pStyle w:val="2"/>
        <w:widowControl w:val="0"/>
        <w:tabs>
          <w:tab w:val="clear" w:pos="576"/>
        </w:tabs>
        <w:spacing w:line="415" w:lineRule="auto"/>
        <w:ind w:left="851" w:hanging="567"/>
        <w:jc w:val="both"/>
        <w:rPr>
          <w:rFonts w:ascii="微软雅黑" w:eastAsia="微软雅黑" w:hAnsi="微软雅黑" w:cs="微软雅黑"/>
        </w:rPr>
      </w:pPr>
      <w:bookmarkStart w:id="10" w:name="_Toc11918"/>
      <w:bookmarkStart w:id="11" w:name="_Toc517713360"/>
      <w:r>
        <w:rPr>
          <w:rFonts w:ascii="微软雅黑" w:eastAsia="微软雅黑" w:hAnsi="微软雅黑" w:cs="微软雅黑" w:hint="eastAsia"/>
        </w:rPr>
        <w:t>功能性需求</w:t>
      </w:r>
      <w:bookmarkEnd w:id="9"/>
      <w:r>
        <w:rPr>
          <w:rFonts w:ascii="微软雅黑" w:eastAsia="微软雅黑" w:hAnsi="微软雅黑" w:cs="微软雅黑" w:hint="eastAsia"/>
        </w:rPr>
        <w:t>表</w:t>
      </w:r>
      <w:bookmarkEnd w:id="10"/>
      <w:bookmarkEnd w:id="11"/>
    </w:p>
    <w:p w:rsidR="000E0B91" w:rsidRDefault="000E0B91">
      <w:pPr>
        <w:rPr>
          <w:rFonts w:ascii="微软雅黑" w:eastAsia="微软雅黑" w:hAnsi="微软雅黑" w:cs="微软雅黑"/>
          <w:color w:val="000000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1"/>
        <w:gridCol w:w="991"/>
        <w:gridCol w:w="1769"/>
        <w:gridCol w:w="5431"/>
      </w:tblGrid>
      <w:tr w:rsidR="000E0B91">
        <w:tc>
          <w:tcPr>
            <w:tcW w:w="1131" w:type="dxa"/>
            <w:shd w:val="clear" w:color="auto" w:fill="D9D9D9"/>
            <w:vAlign w:val="center"/>
          </w:tcPr>
          <w:p w:rsidR="000E0B91" w:rsidRDefault="001F28D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功能类别</w:t>
            </w:r>
          </w:p>
        </w:tc>
        <w:tc>
          <w:tcPr>
            <w:tcW w:w="991" w:type="dxa"/>
            <w:shd w:val="clear" w:color="auto" w:fill="D9D9D9"/>
            <w:vAlign w:val="center"/>
          </w:tcPr>
          <w:p w:rsidR="000E0B91" w:rsidRDefault="001F28D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模块</w:t>
            </w:r>
          </w:p>
        </w:tc>
        <w:tc>
          <w:tcPr>
            <w:tcW w:w="1769" w:type="dxa"/>
            <w:shd w:val="clear" w:color="auto" w:fill="D9D9D9"/>
            <w:vAlign w:val="center"/>
          </w:tcPr>
          <w:p w:rsidR="000E0B91" w:rsidRDefault="001F28D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子模块</w:t>
            </w:r>
          </w:p>
        </w:tc>
        <w:tc>
          <w:tcPr>
            <w:tcW w:w="5431" w:type="dxa"/>
            <w:shd w:val="clear" w:color="auto" w:fill="D9D9D9"/>
            <w:vAlign w:val="center"/>
          </w:tcPr>
          <w:p w:rsidR="000E0B91" w:rsidRDefault="001F28DB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简要说明</w:t>
            </w:r>
          </w:p>
        </w:tc>
      </w:tr>
      <w:tr w:rsidR="00501FD1" w:rsidRPr="00583D9C">
        <w:trPr>
          <w:cantSplit/>
          <w:trHeight w:val="312"/>
        </w:trPr>
        <w:tc>
          <w:tcPr>
            <w:tcW w:w="1131" w:type="dxa"/>
            <w:vAlign w:val="center"/>
          </w:tcPr>
          <w:p w:rsidR="00501FD1" w:rsidRDefault="00292771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app</w:t>
            </w:r>
          </w:p>
        </w:tc>
        <w:tc>
          <w:tcPr>
            <w:tcW w:w="991" w:type="dxa"/>
            <w:vAlign w:val="center"/>
          </w:tcPr>
          <w:p w:rsidR="009268A6" w:rsidRDefault="0022132A" w:rsidP="009268A6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小游戏</w:t>
            </w:r>
          </w:p>
        </w:tc>
        <w:tc>
          <w:tcPr>
            <w:tcW w:w="1769" w:type="dxa"/>
            <w:vAlign w:val="center"/>
          </w:tcPr>
          <w:p w:rsidR="00501FD1" w:rsidRDefault="005028CD">
            <w:pPr>
              <w:jc w:val="center"/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测颜值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、夫妻相、明星脸</w:t>
            </w:r>
          </w:p>
        </w:tc>
        <w:tc>
          <w:tcPr>
            <w:tcW w:w="5431" w:type="dxa"/>
            <w:vAlign w:val="center"/>
          </w:tcPr>
          <w:p w:rsidR="00501FD1" w:rsidRDefault="0022132A" w:rsidP="007F1FF8">
            <w:pPr>
              <w:tabs>
                <w:tab w:val="left" w:pos="312"/>
              </w:tabs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在“我的”页面中，放置小游戏入口，前期开发“测颜值”、“测夫妻相”、“测明星脸”三个小游戏，均可将测试结果以图片的形式分享至其他平台</w:t>
            </w:r>
          </w:p>
        </w:tc>
      </w:tr>
    </w:tbl>
    <w:p w:rsidR="000E0B91" w:rsidRDefault="000E0B91">
      <w:pPr>
        <w:rPr>
          <w:rFonts w:ascii="微软雅黑" w:eastAsia="微软雅黑" w:hAnsi="微软雅黑" w:cs="微软雅黑"/>
        </w:rPr>
      </w:pPr>
    </w:p>
    <w:p w:rsidR="003476E0" w:rsidRDefault="003476E0" w:rsidP="00741985">
      <w:pPr>
        <w:pStyle w:val="2"/>
        <w:widowControl w:val="0"/>
        <w:tabs>
          <w:tab w:val="clear" w:pos="576"/>
        </w:tabs>
        <w:spacing w:line="415" w:lineRule="auto"/>
        <w:ind w:left="851" w:hanging="567"/>
        <w:jc w:val="both"/>
        <w:rPr>
          <w:rFonts w:ascii="微软雅黑" w:eastAsia="微软雅黑" w:hAnsi="微软雅黑" w:cs="微软雅黑"/>
        </w:rPr>
      </w:pPr>
      <w:bookmarkStart w:id="12" w:name="_Toc517713361"/>
      <w:proofErr w:type="gramStart"/>
      <w:r>
        <w:rPr>
          <w:rFonts w:ascii="微软雅黑" w:eastAsia="微软雅黑" w:hAnsi="微软雅黑" w:cs="微软雅黑" w:hint="eastAsia"/>
        </w:rPr>
        <w:t>高颜值</w:t>
      </w:r>
      <w:proofErr w:type="gramEnd"/>
      <w:r>
        <w:rPr>
          <w:rFonts w:ascii="微软雅黑" w:eastAsia="微软雅黑" w:hAnsi="微软雅黑" w:cs="微软雅黑" w:hint="eastAsia"/>
        </w:rPr>
        <w:t>app</w:t>
      </w:r>
      <w:r w:rsidR="00FB54A0">
        <w:rPr>
          <w:rFonts w:ascii="微软雅黑" w:eastAsia="微软雅黑" w:hAnsi="微软雅黑" w:cs="微软雅黑" w:hint="eastAsia"/>
        </w:rPr>
        <w:t>小游戏</w:t>
      </w:r>
      <w:r>
        <w:rPr>
          <w:rFonts w:ascii="微软雅黑" w:eastAsia="微软雅黑" w:hAnsi="微软雅黑" w:cs="微软雅黑" w:hint="eastAsia"/>
        </w:rPr>
        <w:t>功能</w:t>
      </w:r>
      <w:bookmarkEnd w:id="1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6983"/>
      </w:tblGrid>
      <w:tr w:rsidR="00384158" w:rsidTr="00153A03"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所属系统</w:t>
            </w:r>
          </w:p>
        </w:tc>
        <w:tc>
          <w:tcPr>
            <w:tcW w:w="6983" w:type="dxa"/>
          </w:tcPr>
          <w:p w:rsidR="00384158" w:rsidRDefault="00384158" w:rsidP="00153A03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app</w:t>
            </w:r>
          </w:p>
        </w:tc>
      </w:tr>
      <w:tr w:rsidR="00384158" w:rsidTr="00153A03"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模块</w:t>
            </w:r>
          </w:p>
        </w:tc>
        <w:tc>
          <w:tcPr>
            <w:tcW w:w="6983" w:type="dxa"/>
          </w:tcPr>
          <w:p w:rsidR="00384158" w:rsidRDefault="00943182" w:rsidP="00153A03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颜值小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游戏</w:t>
            </w:r>
          </w:p>
        </w:tc>
      </w:tr>
      <w:tr w:rsidR="00384158" w:rsidTr="00153A03"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菜单</w:t>
            </w:r>
          </w:p>
        </w:tc>
        <w:tc>
          <w:tcPr>
            <w:tcW w:w="6983" w:type="dxa"/>
          </w:tcPr>
          <w:p w:rsidR="00384158" w:rsidRDefault="00384158" w:rsidP="00153A03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384158" w:rsidTr="00153A03">
        <w:trPr>
          <w:trHeight w:val="2361"/>
        </w:trPr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lastRenderedPageBreak/>
              <w:t>功能描述</w:t>
            </w:r>
          </w:p>
        </w:tc>
        <w:tc>
          <w:tcPr>
            <w:tcW w:w="6983" w:type="dxa"/>
          </w:tcPr>
          <w:p w:rsidR="00943182" w:rsidRDefault="00943182" w:rsidP="00943182">
            <w:pPr>
              <w:numPr>
                <w:ilvl w:val="0"/>
                <w:numId w:val="28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在“我的”页面中，点击小游戏入口，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进入颜值游戏</w:t>
            </w:r>
            <w:proofErr w:type="gramEnd"/>
          </w:p>
          <w:p w:rsidR="00384158" w:rsidRDefault="00943182" w:rsidP="00943182">
            <w:pPr>
              <w:numPr>
                <w:ilvl w:val="0"/>
                <w:numId w:val="28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第一期包括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测颜值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、夫妻相、明星脸三个小游戏；</w:t>
            </w:r>
          </w:p>
          <w:p w:rsidR="00943182" w:rsidRPr="00943182" w:rsidRDefault="00943182" w:rsidP="00943182">
            <w:pPr>
              <w:numPr>
                <w:ilvl w:val="0"/>
                <w:numId w:val="28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点击“邀请好友一起来玩”</w:t>
            </w:r>
            <w:r w:rsidR="00DD48AC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按钮，将app分享至其他社交平台；</w:t>
            </w:r>
          </w:p>
        </w:tc>
      </w:tr>
      <w:tr w:rsidR="00384158" w:rsidTr="00153A03"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涉及用户</w:t>
            </w:r>
          </w:p>
        </w:tc>
        <w:tc>
          <w:tcPr>
            <w:tcW w:w="6983" w:type="dxa"/>
          </w:tcPr>
          <w:p w:rsidR="00384158" w:rsidRDefault="00384158" w:rsidP="00153A03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384158" w:rsidTr="00153A03"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操作权限</w:t>
            </w:r>
          </w:p>
        </w:tc>
        <w:tc>
          <w:tcPr>
            <w:tcW w:w="6983" w:type="dxa"/>
          </w:tcPr>
          <w:p w:rsidR="00384158" w:rsidRDefault="00384158" w:rsidP="00153A03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384158" w:rsidTr="00153A03">
        <w:tc>
          <w:tcPr>
            <w:tcW w:w="1539" w:type="dxa"/>
            <w:shd w:val="clear" w:color="auto" w:fill="D9D9D9"/>
          </w:tcPr>
          <w:p w:rsidR="00384158" w:rsidRDefault="00384158" w:rsidP="00153A03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其他说明</w:t>
            </w:r>
          </w:p>
        </w:tc>
        <w:tc>
          <w:tcPr>
            <w:tcW w:w="6983" w:type="dxa"/>
          </w:tcPr>
          <w:p w:rsidR="00384158" w:rsidRDefault="00384158" w:rsidP="00153A03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</w:tbl>
    <w:p w:rsidR="00D766A7" w:rsidRPr="00D766A7" w:rsidRDefault="00D766A7" w:rsidP="00D766A7">
      <w:pPr>
        <w:numPr>
          <w:ilvl w:val="0"/>
          <w:numId w:val="9"/>
        </w:numPr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 w:rsidRPr="00D766A7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U</w:t>
      </w:r>
      <w:r w:rsidRPr="00D766A7">
        <w:rPr>
          <w:rFonts w:ascii="微软雅黑" w:eastAsia="微软雅黑" w:hAnsi="微软雅黑" w:cs="微软雅黑"/>
          <w:color w:val="000000" w:themeColor="text1"/>
          <w:sz w:val="28"/>
          <w:szCs w:val="28"/>
        </w:rPr>
        <w:t>I</w:t>
      </w:r>
      <w:r w:rsidRPr="00D766A7"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截图</w:t>
      </w:r>
    </w:p>
    <w:p w:rsidR="00D766A7" w:rsidRPr="00384158" w:rsidRDefault="00D766A7" w:rsidP="00D766A7">
      <w:pPr>
        <w:pStyle w:val="a0"/>
        <w:ind w:left="840" w:firstLine="0"/>
        <w:jc w:val="center"/>
      </w:pPr>
      <w:r>
        <w:rPr>
          <w:noProof/>
        </w:rPr>
        <w:drawing>
          <wp:inline distT="0" distB="0" distL="0" distR="0">
            <wp:extent cx="2024033" cy="3600000"/>
            <wp:effectExtent l="19050" t="1905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33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EC9" w:rsidRDefault="00D37EC9" w:rsidP="00D37EC9">
      <w:pPr>
        <w:pStyle w:val="3"/>
      </w:pPr>
      <w:bookmarkStart w:id="13" w:name="_Toc517713362"/>
      <w:proofErr w:type="gramStart"/>
      <w:r>
        <w:rPr>
          <w:rFonts w:hint="eastAsia"/>
        </w:rPr>
        <w:t>测颜值</w:t>
      </w:r>
      <w:bookmarkEnd w:id="13"/>
      <w:proofErr w:type="gramEnd"/>
    </w:p>
    <w:p w:rsidR="00D37EC9" w:rsidRDefault="00D37EC9" w:rsidP="00D37EC9">
      <w:pPr>
        <w:spacing w:line="300" w:lineRule="exact"/>
        <w:ind w:left="570" w:firstLine="60"/>
        <w:rPr>
          <w:rFonts w:ascii="微软雅黑" w:eastAsia="微软雅黑" w:hAnsi="微软雅黑" w:cs="微软雅黑"/>
        </w:rPr>
      </w:pPr>
    </w:p>
    <w:p w:rsidR="00D37EC9" w:rsidRDefault="00D37EC9" w:rsidP="00D37EC9">
      <w:pPr>
        <w:widowControl w:val="0"/>
        <w:numPr>
          <w:ilvl w:val="0"/>
          <w:numId w:val="7"/>
        </w:numPr>
        <w:jc w:val="both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功能概要信息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6983"/>
      </w:tblGrid>
      <w:tr w:rsidR="00D37EC9" w:rsidTr="00962EAF"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所属系统</w:t>
            </w:r>
          </w:p>
        </w:tc>
        <w:tc>
          <w:tcPr>
            <w:tcW w:w="6983" w:type="dxa"/>
          </w:tcPr>
          <w:p w:rsidR="00D37EC9" w:rsidRDefault="00D37EC9" w:rsidP="00962EAF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app</w:t>
            </w:r>
          </w:p>
        </w:tc>
      </w:tr>
      <w:tr w:rsidR="00D37EC9" w:rsidTr="00962EAF"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模块</w:t>
            </w:r>
          </w:p>
        </w:tc>
        <w:tc>
          <w:tcPr>
            <w:tcW w:w="6983" w:type="dxa"/>
          </w:tcPr>
          <w:p w:rsidR="00D37EC9" w:rsidRDefault="00D37EC9" w:rsidP="00962EAF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颜值小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游戏</w:t>
            </w:r>
          </w:p>
        </w:tc>
      </w:tr>
      <w:tr w:rsidR="00D37EC9" w:rsidTr="00962EAF"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菜单</w:t>
            </w:r>
          </w:p>
        </w:tc>
        <w:tc>
          <w:tcPr>
            <w:tcW w:w="6983" w:type="dxa"/>
          </w:tcPr>
          <w:p w:rsidR="00D37EC9" w:rsidRDefault="00D37EC9" w:rsidP="00962EAF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测颜值</w:t>
            </w:r>
          </w:p>
        </w:tc>
      </w:tr>
      <w:tr w:rsidR="00D37EC9" w:rsidTr="00962EAF">
        <w:trPr>
          <w:trHeight w:val="2361"/>
        </w:trPr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lastRenderedPageBreak/>
              <w:t>功能描述</w:t>
            </w:r>
          </w:p>
        </w:tc>
        <w:tc>
          <w:tcPr>
            <w:tcW w:w="6983" w:type="dxa"/>
          </w:tcPr>
          <w:p w:rsidR="00D37EC9" w:rsidRDefault="00D37EC9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点击“我的照片”，进入图库选择照片或拍摄照片，支持选择图片特定区域（用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圆形框选区域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）；</w:t>
            </w:r>
          </w:p>
          <w:p w:rsidR="00D37EC9" w:rsidRDefault="00D37EC9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上传照片时，系统需要对照片进行人脸识别；若检测不到人脸，则给出“请上传包含清晰人脸的照片”的提示；若检测到人脸，则上传的图片展示于该页面的照片区域中，并在该区域中出现“重新选择”的重新选择照片入口；点击照片区域，可重新进行图片选择；</w:t>
            </w:r>
          </w:p>
          <w:p w:rsidR="00D37EC9" w:rsidRDefault="00D37EC9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在小游戏页面，点击“查看我的积分”，跳转至现有的“积分等级”页面，在该页面，点击返回按钮，需要返回至“</w:t>
            </w:r>
            <w:r w:rsidR="0080639E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测颜值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”小游戏页面；</w:t>
            </w:r>
          </w:p>
          <w:p w:rsidR="00D37EC9" w:rsidRDefault="00D37EC9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点击“开始测试”按钮，系统需要判断积分是否满足测试所需积分；若不足，则给出提示面板</w:t>
            </w:r>
            <w:r w:rsidR="0080639E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（可点击关闭按钮关闭，也可以非面板区域关闭）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，点击面板中的“赚积分”，跳转至现有的“积分等级/赚积分”页面，从此页面，点击返回按钮，需要返回至“明星脸”小游戏页面；</w:t>
            </w:r>
          </w:p>
          <w:p w:rsidR="00F77867" w:rsidRDefault="00D37EC9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若积分满足所需积分，则跳转至“</w:t>
            </w:r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我的颜值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”页面；</w:t>
            </w:r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上传的照片展示于对应</w:t>
            </w:r>
            <w:proofErr w:type="gramStart"/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的颜值节点</w:t>
            </w:r>
            <w:proofErr w:type="gramEnd"/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旁边；</w:t>
            </w:r>
            <w:proofErr w:type="gramStart"/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若颜值分数</w:t>
            </w:r>
            <w:proofErr w:type="gramEnd"/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在“1-3”分时，附上文字“守护爱情，不需要高颜值，只需要用心行动”；</w:t>
            </w:r>
            <w:proofErr w:type="gramStart"/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若颜值分数</w:t>
            </w:r>
            <w:proofErr w:type="gramEnd"/>
            <w:r w:rsidR="00F77867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在“4-10”分时，附上文字“颜值太高的烦恼，你们能懂吗”；</w:t>
            </w:r>
          </w:p>
          <w:p w:rsidR="00D37EC9" w:rsidRDefault="00D37EC9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可将该测试结果以图片形式分享其他社交平台</w:t>
            </w:r>
            <w:r w:rsidR="00D02C1A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以及</w:t>
            </w:r>
            <w:proofErr w:type="gramStart"/>
            <w:r w:rsidR="00D02C1A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 w:rsidR="00D02C1A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平台</w:t>
            </w:r>
            <w:r w:rsidR="003573CE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，具体样式见效果图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；</w:t>
            </w:r>
          </w:p>
          <w:p w:rsidR="003573CE" w:rsidRPr="00D766A7" w:rsidRDefault="003573CE" w:rsidP="00962EAF">
            <w:pPr>
              <w:numPr>
                <w:ilvl w:val="0"/>
                <w:numId w:val="34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将图片分享至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平台时，需要自动加上话题“#我们都在玩，颜值小游戏#”以及可跳转至“颜值小游戏”页面的链接。</w:t>
            </w:r>
          </w:p>
        </w:tc>
      </w:tr>
      <w:tr w:rsidR="00D37EC9" w:rsidTr="00962EAF"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涉及用户</w:t>
            </w:r>
          </w:p>
        </w:tc>
        <w:tc>
          <w:tcPr>
            <w:tcW w:w="6983" w:type="dxa"/>
          </w:tcPr>
          <w:p w:rsidR="00D37EC9" w:rsidRDefault="00D37EC9" w:rsidP="00962EAF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D37EC9" w:rsidTr="00962EAF"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操作权限</w:t>
            </w:r>
          </w:p>
        </w:tc>
        <w:tc>
          <w:tcPr>
            <w:tcW w:w="6983" w:type="dxa"/>
          </w:tcPr>
          <w:p w:rsidR="00D37EC9" w:rsidRDefault="00D37EC9" w:rsidP="00962EAF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D37EC9" w:rsidTr="00962EAF">
        <w:tc>
          <w:tcPr>
            <w:tcW w:w="1539" w:type="dxa"/>
            <w:shd w:val="clear" w:color="auto" w:fill="D9D9D9"/>
          </w:tcPr>
          <w:p w:rsidR="00D37EC9" w:rsidRDefault="00D37EC9" w:rsidP="00962EAF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其他说明</w:t>
            </w:r>
          </w:p>
        </w:tc>
        <w:tc>
          <w:tcPr>
            <w:tcW w:w="6983" w:type="dxa"/>
          </w:tcPr>
          <w:p w:rsidR="00D37EC9" w:rsidRDefault="00D37EC9" w:rsidP="00962EAF">
            <w:pPr>
              <w:numPr>
                <w:ilvl w:val="0"/>
                <w:numId w:val="35"/>
              </w:num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每次测试，消耗3积分</w:t>
            </w:r>
          </w:p>
          <w:p w:rsidR="00F77867" w:rsidRPr="0037435C" w:rsidRDefault="00F77867" w:rsidP="00962EAF">
            <w:pPr>
              <w:numPr>
                <w:ilvl w:val="0"/>
                <w:numId w:val="35"/>
              </w:num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爱情卫士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对应颜值分数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“1-3”，地球卫士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对应颜值分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数“4-6”，宇宙卫士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对应颜值分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数“7-10”；</w:t>
            </w:r>
          </w:p>
        </w:tc>
      </w:tr>
    </w:tbl>
    <w:p w:rsidR="00D37EC9" w:rsidRDefault="00D37EC9" w:rsidP="00D37EC9">
      <w:pPr>
        <w:numPr>
          <w:ilvl w:val="0"/>
          <w:numId w:val="9"/>
        </w:numPr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UI界面图：</w:t>
      </w:r>
    </w:p>
    <w:p w:rsidR="00D37EC9" w:rsidRDefault="005073D3" w:rsidP="00D37EC9">
      <w:pPr>
        <w:ind w:left="420"/>
        <w:jc w:val="center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024468" cy="36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EC9">
        <w:rPr>
          <w:rFonts w:ascii="微软雅黑" w:eastAsia="微软雅黑" w:hAnsi="微软雅黑" w:cs="微软雅黑"/>
          <w:noProof/>
          <w:color w:val="000000" w:themeColor="text1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>
            <wp:extent cx="2024468" cy="36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C9" w:rsidRDefault="005073D3" w:rsidP="005073D3">
      <w:pPr>
        <w:ind w:firstLineChars="1100" w:firstLine="198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proofErr w:type="gramStart"/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测颜值</w:t>
      </w:r>
      <w:proofErr w:type="gramEnd"/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小游戏首页</w:t>
      </w:r>
      <w:r w:rsidR="00D37EC9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 w:rsidR="00D37EC9"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照片上传成功</w:t>
      </w:r>
    </w:p>
    <w:p w:rsidR="00D37EC9" w:rsidRDefault="00D37EC9" w:rsidP="00D37EC9">
      <w:pPr>
        <w:ind w:left="420" w:firstLineChars="1000" w:firstLine="180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</w:p>
    <w:p w:rsidR="00D37EC9" w:rsidRPr="00C52018" w:rsidRDefault="00D37EC9" w:rsidP="00D37EC9">
      <w:pPr>
        <w:ind w:left="420" w:firstLineChars="1000" w:firstLine="180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</w:p>
    <w:p w:rsidR="00D37EC9" w:rsidRDefault="00FC43DA" w:rsidP="00D37EC9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24468" cy="36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EC9"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2024468" cy="36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C9" w:rsidRDefault="00C32184" w:rsidP="00D37EC9">
      <w:pPr>
        <w:ind w:left="420" w:firstLineChars="950" w:firstLine="171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测试结果1</w:t>
      </w:r>
      <w:r w:rsidR="00D37EC9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 w:rsidR="00D37EC9"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  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测试结果2</w:t>
      </w:r>
    </w:p>
    <w:p w:rsidR="00411767" w:rsidRDefault="00FC43DA" w:rsidP="00411767">
      <w:pPr>
        <w:ind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024468" cy="36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767"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2025375" cy="36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67" w:rsidRDefault="00411767" w:rsidP="00411767">
      <w:pPr>
        <w:ind w:left="420" w:firstLineChars="950" w:firstLine="171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测试结果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>3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             </w:t>
      </w:r>
      <w:r w:rsidR="00856D03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分享至朋友圈</w:t>
      </w:r>
      <w:r w:rsidR="00F2131F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1</w:t>
      </w:r>
    </w:p>
    <w:p w:rsidR="00861BD3" w:rsidRPr="00861BD3" w:rsidRDefault="00861BD3" w:rsidP="00861BD3">
      <w:pPr>
        <w:ind w:left="420"/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025375" cy="360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DA6224" w:rsidRPr="00DA6224">
        <w:rPr>
          <w:noProof/>
        </w:rPr>
        <w:drawing>
          <wp:inline distT="0" distB="0" distL="0" distR="0">
            <wp:extent cx="2024468" cy="3600000"/>
            <wp:effectExtent l="19050" t="19050" r="0" b="635"/>
            <wp:docPr id="7" name="图片 7" descr="C:\Users\Raytine\Documents\Tencent Files\745704689\FileRecv\12分享高颜值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tine\Documents\Tencent Files\745704689\FileRecv\12分享高颜值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861BD3" w:rsidRDefault="00861BD3" w:rsidP="00861BD3">
      <w:pPr>
        <w:ind w:left="420" w:firstLineChars="950" w:firstLine="171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测试结果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>2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      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分享至</w:t>
      </w:r>
      <w:proofErr w:type="gramStart"/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高颜值</w:t>
      </w:r>
      <w:proofErr w:type="gramEnd"/>
    </w:p>
    <w:p w:rsidR="00D37EC9" w:rsidRPr="00861BD3" w:rsidRDefault="00D37EC9" w:rsidP="00F2131F">
      <w:pPr>
        <w:ind w:left="420" w:firstLineChars="950" w:firstLine="1710"/>
        <w:jc w:val="center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</w:p>
    <w:p w:rsidR="00756697" w:rsidRDefault="00756697" w:rsidP="00756697">
      <w:pPr>
        <w:pStyle w:val="3"/>
      </w:pPr>
      <w:bookmarkStart w:id="15" w:name="_Toc517713363"/>
      <w:r>
        <w:rPr>
          <w:rFonts w:hint="eastAsia"/>
        </w:rPr>
        <w:lastRenderedPageBreak/>
        <w:t>夫妻相</w:t>
      </w:r>
      <w:bookmarkEnd w:id="15"/>
    </w:p>
    <w:p w:rsidR="00756697" w:rsidRDefault="00756697" w:rsidP="00756697">
      <w:pPr>
        <w:spacing w:line="300" w:lineRule="exact"/>
        <w:ind w:left="570" w:firstLine="60"/>
        <w:rPr>
          <w:rFonts w:ascii="微软雅黑" w:eastAsia="微软雅黑" w:hAnsi="微软雅黑" w:cs="微软雅黑"/>
        </w:rPr>
      </w:pPr>
    </w:p>
    <w:p w:rsidR="00756697" w:rsidRDefault="00756697" w:rsidP="00756697">
      <w:pPr>
        <w:widowControl w:val="0"/>
        <w:numPr>
          <w:ilvl w:val="0"/>
          <w:numId w:val="7"/>
        </w:numPr>
        <w:jc w:val="both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功能概要信息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6983"/>
      </w:tblGrid>
      <w:tr w:rsidR="00756697" w:rsidTr="00202C60"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所属系统</w:t>
            </w:r>
          </w:p>
        </w:tc>
        <w:tc>
          <w:tcPr>
            <w:tcW w:w="6983" w:type="dxa"/>
          </w:tcPr>
          <w:p w:rsidR="00756697" w:rsidRDefault="00756697" w:rsidP="00202C60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app</w:t>
            </w:r>
          </w:p>
        </w:tc>
      </w:tr>
      <w:tr w:rsidR="00756697" w:rsidTr="00202C60"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模块</w:t>
            </w:r>
          </w:p>
        </w:tc>
        <w:tc>
          <w:tcPr>
            <w:tcW w:w="6983" w:type="dxa"/>
          </w:tcPr>
          <w:p w:rsidR="00756697" w:rsidRDefault="00756697" w:rsidP="00202C60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颜值小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游戏</w:t>
            </w:r>
          </w:p>
        </w:tc>
      </w:tr>
      <w:tr w:rsidR="00756697" w:rsidTr="00202C60"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菜单</w:t>
            </w:r>
          </w:p>
        </w:tc>
        <w:tc>
          <w:tcPr>
            <w:tcW w:w="6983" w:type="dxa"/>
          </w:tcPr>
          <w:p w:rsidR="00756697" w:rsidRDefault="00756697" w:rsidP="00202C60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夫妻相</w:t>
            </w:r>
          </w:p>
        </w:tc>
      </w:tr>
      <w:tr w:rsidR="00756697" w:rsidTr="00202C60">
        <w:trPr>
          <w:trHeight w:val="2361"/>
        </w:trPr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6983" w:type="dxa"/>
          </w:tcPr>
          <w:p w:rsidR="00756697" w:rsidRDefault="00756697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点击“我的照片”和“Ta的照片”，进入图库选择照片或拍摄照片，支持选择图片特定区域（用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圆形框选区域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）；</w:t>
            </w:r>
          </w:p>
          <w:p w:rsidR="00756697" w:rsidRDefault="00756697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上传照片时，系统需要对照片进行人脸识别；若检测不到人脸，则给出“请上传包含清晰人脸的照片”的提示；若检测到人脸，则上传的图片展示于该页面的照片区域中，并在该区域中出现“重新选择”的重新选择照片入口；点击照片区域，可重新进行图片选择；</w:t>
            </w:r>
          </w:p>
          <w:p w:rsidR="00756697" w:rsidRDefault="00756697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在小游戏页面，点击“查看我的积分”，跳转至</w:t>
            </w:r>
            <w:r w:rsidR="0037435C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现有的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“积分等级”页面，在该页面，点击返回按钮，需要返回至“明星脸”小游戏页面；</w:t>
            </w:r>
          </w:p>
          <w:p w:rsidR="00756697" w:rsidRDefault="00756697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点击“开始测试”按钮，系统需要判断积分是否满足测试所需积分；若不足，则给出提示面板</w:t>
            </w:r>
            <w:r w:rsidR="00DB205E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（可点击关闭按钮关闭，也可以非面板区域关闭）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，点击面板中的“赚积分”，跳转至</w:t>
            </w:r>
            <w:r w:rsidR="0037435C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现有的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“积分等级/赚积分”页面，从此页面，点击返回按钮，需要返回至“明星脸”小游戏页面；</w:t>
            </w:r>
          </w:p>
          <w:p w:rsidR="00E26EF4" w:rsidRDefault="00756697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若积分满足所需积分，则跳转至“</w:t>
            </w:r>
            <w:r w:rsidR="0037435C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我们的夫妻相指数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”页面；</w:t>
            </w:r>
          </w:p>
          <w:p w:rsidR="00E26EF4" w:rsidRDefault="00E26EF4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可将该测试结果以图片形式分享其他社交平台以及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平台，具体样式见效果图；</w:t>
            </w:r>
          </w:p>
          <w:p w:rsidR="00756697" w:rsidRPr="00D766A7" w:rsidRDefault="00E26EF4" w:rsidP="00E26EF4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将图片分享至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平台时，需要自动加上话题“#我们都在玩，颜值小游戏#”以及可跳转至“颜值小游戏”页面的链接。</w:t>
            </w:r>
          </w:p>
        </w:tc>
      </w:tr>
      <w:tr w:rsidR="00756697" w:rsidTr="00202C60"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涉及用户</w:t>
            </w:r>
          </w:p>
        </w:tc>
        <w:tc>
          <w:tcPr>
            <w:tcW w:w="6983" w:type="dxa"/>
          </w:tcPr>
          <w:p w:rsidR="00756697" w:rsidRDefault="00756697" w:rsidP="00202C60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756697" w:rsidTr="00202C60"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操作权限</w:t>
            </w:r>
          </w:p>
        </w:tc>
        <w:tc>
          <w:tcPr>
            <w:tcW w:w="6983" w:type="dxa"/>
          </w:tcPr>
          <w:p w:rsidR="00756697" w:rsidRDefault="00756697" w:rsidP="00202C60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756697" w:rsidTr="00202C60">
        <w:tc>
          <w:tcPr>
            <w:tcW w:w="1539" w:type="dxa"/>
            <w:shd w:val="clear" w:color="auto" w:fill="D9D9D9"/>
          </w:tcPr>
          <w:p w:rsidR="00756697" w:rsidRDefault="00756697" w:rsidP="00202C6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其他说明</w:t>
            </w:r>
          </w:p>
        </w:tc>
        <w:tc>
          <w:tcPr>
            <w:tcW w:w="6983" w:type="dxa"/>
          </w:tcPr>
          <w:p w:rsidR="0037435C" w:rsidRPr="0037435C" w:rsidRDefault="0037435C" w:rsidP="00FC2BDC">
            <w:pPr>
              <w:numPr>
                <w:ilvl w:val="0"/>
                <w:numId w:val="38"/>
              </w:num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每次测试，消耗3积分</w:t>
            </w:r>
          </w:p>
        </w:tc>
      </w:tr>
    </w:tbl>
    <w:p w:rsidR="00756697" w:rsidRDefault="00756697" w:rsidP="00756697">
      <w:pPr>
        <w:numPr>
          <w:ilvl w:val="0"/>
          <w:numId w:val="9"/>
        </w:numPr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lastRenderedPageBreak/>
        <w:t>UI界面图：</w:t>
      </w:r>
    </w:p>
    <w:p w:rsidR="00756697" w:rsidRDefault="00374488" w:rsidP="00756697">
      <w:pPr>
        <w:ind w:left="420"/>
        <w:jc w:val="center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2024468" cy="36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697">
        <w:rPr>
          <w:rFonts w:ascii="微软雅黑" w:eastAsia="微软雅黑" w:hAnsi="微软雅黑" w:cs="微软雅黑"/>
          <w:noProof/>
          <w:color w:val="000000" w:themeColor="text1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>
            <wp:extent cx="2024468" cy="36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97" w:rsidRDefault="00374488" w:rsidP="00374488">
      <w:pPr>
        <w:ind w:left="420" w:firstLineChars="800" w:firstLine="144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夫妻相小游戏首页</w:t>
      </w:r>
      <w:r w:rsidR="00756697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 w:rsidR="00756697"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添加照片成功</w:t>
      </w:r>
    </w:p>
    <w:p w:rsidR="00756697" w:rsidRDefault="00756697" w:rsidP="00756697">
      <w:pPr>
        <w:ind w:left="420" w:firstLineChars="1000" w:firstLine="180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</w:p>
    <w:p w:rsidR="00756697" w:rsidRPr="00C52018" w:rsidRDefault="00756697" w:rsidP="00756697">
      <w:pPr>
        <w:ind w:left="420" w:firstLineChars="1000" w:firstLine="180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</w:p>
    <w:p w:rsidR="00756697" w:rsidRDefault="00756697" w:rsidP="00756697">
      <w:pPr>
        <w:ind w:left="420"/>
        <w:jc w:val="center"/>
        <w:rPr>
          <w:noProof/>
        </w:rPr>
      </w:pPr>
      <w:r>
        <w:rPr>
          <w:noProof/>
        </w:rPr>
        <w:t xml:space="preserve">  </w:t>
      </w:r>
      <w:r w:rsidR="00374488">
        <w:rPr>
          <w:noProof/>
        </w:rPr>
        <w:drawing>
          <wp:inline distT="0" distB="0" distL="0" distR="0">
            <wp:extent cx="2024468" cy="36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374488">
        <w:rPr>
          <w:noProof/>
        </w:rPr>
        <w:drawing>
          <wp:inline distT="0" distB="0" distL="0" distR="0">
            <wp:extent cx="2024468" cy="36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97" w:rsidRPr="00C52018" w:rsidRDefault="00374488" w:rsidP="00374488">
      <w:pPr>
        <w:ind w:firstLineChars="900" w:firstLine="162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添加的照片中检测不到人脸</w:t>
      </w:r>
      <w:r w:rsidR="00756697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 w:rsidR="00756697"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账号积分低于测试所需积分</w:t>
      </w:r>
    </w:p>
    <w:p w:rsidR="00185192" w:rsidRDefault="00185192" w:rsidP="00185192">
      <w:pPr>
        <w:ind w:left="420"/>
        <w:jc w:val="center"/>
        <w:rPr>
          <w:noProof/>
        </w:rPr>
      </w:pPr>
      <w:r>
        <w:rPr>
          <w:noProof/>
        </w:rPr>
        <w:lastRenderedPageBreak/>
        <w:t xml:space="preserve">  </w:t>
      </w:r>
      <w:r w:rsidR="00001D50">
        <w:rPr>
          <w:noProof/>
        </w:rPr>
        <w:drawing>
          <wp:inline distT="0" distB="0" distL="0" distR="0">
            <wp:extent cx="2024468" cy="360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001D50">
        <w:rPr>
          <w:noProof/>
        </w:rPr>
        <w:drawing>
          <wp:inline distT="0" distB="0" distL="0" distR="0">
            <wp:extent cx="2025375" cy="360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192" w:rsidRPr="00C52018" w:rsidRDefault="00185192" w:rsidP="00185192">
      <w:pPr>
        <w:ind w:firstLineChars="1100" w:firstLine="198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夫妻相测试结果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测试结果分享至朋友圈</w:t>
      </w:r>
    </w:p>
    <w:p w:rsidR="00756697" w:rsidRPr="00185192" w:rsidRDefault="00756697" w:rsidP="00756697">
      <w:pPr>
        <w:rPr>
          <w:rFonts w:ascii="微软雅黑" w:eastAsia="微软雅黑" w:hAnsi="微软雅黑" w:cs="微软雅黑"/>
          <w:color w:val="000000" w:themeColor="text1"/>
        </w:rPr>
      </w:pPr>
    </w:p>
    <w:p w:rsidR="003476E0" w:rsidRDefault="00897E60" w:rsidP="00741985">
      <w:pPr>
        <w:pStyle w:val="3"/>
      </w:pPr>
      <w:bookmarkStart w:id="16" w:name="_Toc517713364"/>
      <w:r>
        <w:rPr>
          <w:rFonts w:hint="eastAsia"/>
        </w:rPr>
        <w:t>明星脸</w:t>
      </w:r>
      <w:bookmarkEnd w:id="16"/>
    </w:p>
    <w:p w:rsidR="003476E0" w:rsidRDefault="003476E0">
      <w:pPr>
        <w:spacing w:line="300" w:lineRule="exact"/>
        <w:ind w:left="570" w:firstLine="60"/>
        <w:rPr>
          <w:rFonts w:ascii="微软雅黑" w:eastAsia="微软雅黑" w:hAnsi="微软雅黑" w:cs="微软雅黑"/>
        </w:rPr>
      </w:pPr>
    </w:p>
    <w:p w:rsidR="000E0B91" w:rsidRDefault="001F28DB">
      <w:pPr>
        <w:widowControl w:val="0"/>
        <w:numPr>
          <w:ilvl w:val="0"/>
          <w:numId w:val="7"/>
        </w:numPr>
        <w:jc w:val="both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功能概要信息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9"/>
        <w:gridCol w:w="6983"/>
      </w:tblGrid>
      <w:tr w:rsidR="000E0B91"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所属系统</w:t>
            </w:r>
          </w:p>
        </w:tc>
        <w:tc>
          <w:tcPr>
            <w:tcW w:w="6983" w:type="dxa"/>
          </w:tcPr>
          <w:p w:rsidR="000E0B91" w:rsidRDefault="003476E0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app</w:t>
            </w:r>
          </w:p>
        </w:tc>
      </w:tr>
      <w:tr w:rsidR="000E0B91"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模块</w:t>
            </w:r>
          </w:p>
        </w:tc>
        <w:tc>
          <w:tcPr>
            <w:tcW w:w="6983" w:type="dxa"/>
          </w:tcPr>
          <w:p w:rsidR="000E0B91" w:rsidRDefault="00D766A7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颜值小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游戏</w:t>
            </w:r>
          </w:p>
        </w:tc>
      </w:tr>
      <w:tr w:rsidR="000E0B91"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菜单</w:t>
            </w:r>
          </w:p>
        </w:tc>
        <w:tc>
          <w:tcPr>
            <w:tcW w:w="6983" w:type="dxa"/>
          </w:tcPr>
          <w:p w:rsidR="000E0B91" w:rsidRDefault="00897E60" w:rsidP="00107295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明星脸</w:t>
            </w:r>
          </w:p>
        </w:tc>
      </w:tr>
      <w:tr w:rsidR="000E0B91" w:rsidTr="003476E0">
        <w:trPr>
          <w:trHeight w:val="2361"/>
        </w:trPr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6983" w:type="dxa"/>
          </w:tcPr>
          <w:p w:rsidR="009558F1" w:rsidRDefault="00874C10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点击“我的照片”，进入图库选择照片或拍摄照片，支持选择图片特定区域（用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圆形框选区域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）；</w:t>
            </w:r>
          </w:p>
          <w:p w:rsidR="000C7B16" w:rsidRDefault="00874C10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上传</w:t>
            </w:r>
            <w:r w:rsidR="00737ECC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照片时，系统需要对照片进行人脸识别；若检测不到人脸，则给出“请上传包含清晰人脸的照片”的提示；若检测到人脸，则上传的图片展示于该页面的照片区域中，并在该区域中出现“重新选择”的重新选择照片入口；点击照片区域，可重新进行图片选择；</w:t>
            </w:r>
          </w:p>
          <w:p w:rsidR="00737ECC" w:rsidRDefault="00737ECC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在小游戏页面，点击“查看我的积分”，跳转至“积分等级”页面，在该页面，点击返回按钮，需要返回至“明星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lastRenderedPageBreak/>
              <w:t>脸”小游戏页面；</w:t>
            </w:r>
          </w:p>
          <w:p w:rsidR="00065FCD" w:rsidRDefault="00065FCD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点击“开始测试”按钮，系统需要判断积分是否满足测试所需积分；若不足，则给出提示面板</w:t>
            </w:r>
            <w:r w:rsidR="006A7551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（可点击关闭按钮关闭，也可以非面板区域关闭）</w:t>
            </w: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，点击面板中的“赚积分”，跳转至“积分等级/赚积分”页面，从此页面，点击返回按钮，需要返回至“明星脸”小游戏页面；</w:t>
            </w:r>
          </w:p>
          <w:p w:rsidR="00C62CE8" w:rsidRDefault="00065FCD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若积分满足所需积分，则跳转至“我的明星脸指数”页面；</w:t>
            </w:r>
          </w:p>
          <w:p w:rsidR="00C62CE8" w:rsidRDefault="00C62CE8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可将该测试结果以图片形式分享其他社交平台以及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平台，具体样式见效果图；</w:t>
            </w:r>
          </w:p>
          <w:p w:rsidR="00922AFB" w:rsidRPr="00D766A7" w:rsidRDefault="00C62CE8" w:rsidP="00C62CE8">
            <w:pPr>
              <w:numPr>
                <w:ilvl w:val="0"/>
                <w:numId w:val="36"/>
              </w:numPr>
              <w:rPr>
                <w:rFonts w:ascii="微软雅黑" w:eastAsia="微软雅黑" w:hAnsi="微软雅黑" w:cs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将图片分享至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高颜值</w:t>
            </w:r>
            <w:proofErr w:type="gramEnd"/>
            <w:r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平台时，需要自动加上话题“#我们都在玩，颜值小游戏#”以及可跳转至“颜值小游戏”页面的链接。</w:t>
            </w:r>
          </w:p>
        </w:tc>
      </w:tr>
      <w:tr w:rsidR="000E0B91"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lastRenderedPageBreak/>
              <w:t>涉及用户</w:t>
            </w:r>
          </w:p>
        </w:tc>
        <w:tc>
          <w:tcPr>
            <w:tcW w:w="6983" w:type="dxa"/>
          </w:tcPr>
          <w:p w:rsidR="000E0B91" w:rsidRDefault="000E0B91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0E0B91"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操作权限</w:t>
            </w:r>
          </w:p>
        </w:tc>
        <w:tc>
          <w:tcPr>
            <w:tcW w:w="6983" w:type="dxa"/>
          </w:tcPr>
          <w:p w:rsidR="000E0B91" w:rsidRDefault="000E0B91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</w:tc>
      </w:tr>
      <w:tr w:rsidR="000E0B91">
        <w:tc>
          <w:tcPr>
            <w:tcW w:w="1539" w:type="dxa"/>
            <w:shd w:val="clear" w:color="auto" w:fill="D9D9D9"/>
          </w:tcPr>
          <w:p w:rsidR="000E0B91" w:rsidRDefault="001F28DB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其他说明</w:t>
            </w:r>
          </w:p>
        </w:tc>
        <w:tc>
          <w:tcPr>
            <w:tcW w:w="6983" w:type="dxa"/>
          </w:tcPr>
          <w:p w:rsidR="000E0B91" w:rsidRDefault="00D5716B" w:rsidP="002658F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每次测试，消耗3积分</w:t>
            </w:r>
          </w:p>
        </w:tc>
      </w:tr>
    </w:tbl>
    <w:p w:rsidR="000E0B91" w:rsidRDefault="001F28DB">
      <w:pPr>
        <w:numPr>
          <w:ilvl w:val="0"/>
          <w:numId w:val="9"/>
        </w:numPr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0000" w:themeColor="text1"/>
          <w:sz w:val="28"/>
          <w:szCs w:val="28"/>
        </w:rPr>
        <w:t>UI界面图：</w:t>
      </w:r>
    </w:p>
    <w:p w:rsidR="00517D49" w:rsidRDefault="002B79D9" w:rsidP="00C52018">
      <w:pPr>
        <w:ind w:left="420"/>
        <w:jc w:val="center"/>
        <w:rPr>
          <w:rFonts w:ascii="微软雅黑" w:eastAsia="微软雅黑" w:hAnsi="微软雅黑" w:cs="微软雅黑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2024033" cy="36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3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018">
        <w:rPr>
          <w:rFonts w:ascii="微软雅黑" w:eastAsia="微软雅黑" w:hAnsi="微软雅黑" w:cs="微软雅黑"/>
          <w:noProof/>
          <w:color w:val="000000" w:themeColor="text1"/>
          <w:sz w:val="28"/>
          <w:szCs w:val="28"/>
        </w:rPr>
        <w:t xml:space="preserve">     </w:t>
      </w:r>
      <w:r w:rsidR="00F1402C">
        <w:rPr>
          <w:noProof/>
        </w:rPr>
        <w:drawing>
          <wp:inline distT="0" distB="0" distL="0" distR="0">
            <wp:extent cx="2024033" cy="36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3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18" w:rsidRDefault="00F1402C" w:rsidP="00F1402C">
      <w:pPr>
        <w:ind w:firstLineChars="1100" w:firstLine="198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明星脸小游戏首页</w:t>
      </w:r>
      <w:r w:rsidR="00C52018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 w:rsidR="00C52018"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选择照片</w:t>
      </w:r>
    </w:p>
    <w:p w:rsidR="00C52018" w:rsidRPr="00F1402C" w:rsidRDefault="00001D50" w:rsidP="00F1402C">
      <w:pPr>
        <w:ind w:firstLineChars="450" w:firstLine="90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024468" cy="360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02C">
        <w:rPr>
          <w:noProof/>
        </w:rPr>
        <w:t xml:space="preserve">           </w:t>
      </w:r>
      <w:r>
        <w:rPr>
          <w:noProof/>
        </w:rPr>
        <w:drawing>
          <wp:inline distT="0" distB="0" distL="0" distR="0">
            <wp:extent cx="2025375" cy="3600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18" w:rsidRPr="00C52018" w:rsidRDefault="00F1402C" w:rsidP="00F1402C">
      <w:pPr>
        <w:ind w:firstLineChars="1100" w:firstLine="1980"/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测试结果</w:t>
      </w:r>
      <w:r w:rsidR="00C52018"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 xml:space="preserve"> </w:t>
      </w:r>
      <w:r w:rsidR="00C52018"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                          </w:t>
      </w:r>
      <w:r>
        <w:rPr>
          <w:rFonts w:ascii="微软雅黑" w:eastAsia="微软雅黑" w:hAnsi="微软雅黑" w:cs="微软雅黑"/>
          <w:color w:val="A6A6A6" w:themeColor="background1" w:themeShade="A6"/>
          <w:sz w:val="18"/>
          <w:szCs w:val="18"/>
        </w:rPr>
        <w:t xml:space="preserve">               </w:t>
      </w:r>
      <w:r>
        <w:rPr>
          <w:rFonts w:ascii="微软雅黑" w:eastAsia="微软雅黑" w:hAnsi="微软雅黑" w:cs="微软雅黑" w:hint="eastAsia"/>
          <w:color w:val="A6A6A6" w:themeColor="background1" w:themeShade="A6"/>
          <w:sz w:val="18"/>
          <w:szCs w:val="18"/>
        </w:rPr>
        <w:t>分享到朋友圈</w:t>
      </w:r>
    </w:p>
    <w:p w:rsidR="00D17CD4" w:rsidRPr="00F1402C" w:rsidRDefault="00D17CD4" w:rsidP="00897E60">
      <w:pPr>
        <w:rPr>
          <w:rFonts w:ascii="微软雅黑" w:eastAsia="微软雅黑" w:hAnsi="微软雅黑" w:cs="微软雅黑"/>
          <w:color w:val="000000" w:themeColor="text1"/>
        </w:rPr>
      </w:pPr>
    </w:p>
    <w:sectPr w:rsidR="00D17CD4" w:rsidRPr="00F1402C" w:rsidSect="00D83B1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95F" w:rsidRDefault="00AE195F">
      <w:r>
        <w:separator/>
      </w:r>
    </w:p>
  </w:endnote>
  <w:endnote w:type="continuationSeparator" w:id="0">
    <w:p w:rsidR="00AE195F" w:rsidRDefault="00AE1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350" w:rsidRDefault="001A797E">
    <w:pPr>
      <w:pStyle w:val="aa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 w:rsidR="00FC6350"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FC6350" w:rsidRDefault="00FC635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350" w:rsidRDefault="00FC6350">
    <w:pPr>
      <w:pStyle w:val="aa"/>
    </w:pPr>
    <w:r>
      <w:rPr>
        <w:rFonts w:hint="eastAsia"/>
      </w:rPr>
      <w:t>编号：</w:t>
    </w:r>
    <w:r>
      <w:rPr>
        <w:rFonts w:hint="eastAsia"/>
      </w:rPr>
      <w:t xml:space="preserve">XXXXXXXX                                                                                                                                      </w:t>
    </w:r>
    <w:r>
      <w:t xml:space="preserve">Page </w:t>
    </w:r>
    <w:r w:rsidR="00896A5D">
      <w:fldChar w:fldCharType="begin"/>
    </w:r>
    <w:r w:rsidR="00896A5D">
      <w:instrText xml:space="preserve"> PAGE </w:instrText>
    </w:r>
    <w:r w:rsidR="00896A5D">
      <w:fldChar w:fldCharType="separate"/>
    </w:r>
    <w:r w:rsidR="00E973DA">
      <w:rPr>
        <w:noProof/>
      </w:rPr>
      <w:t>2</w:t>
    </w:r>
    <w:r w:rsidR="00896A5D">
      <w:rPr>
        <w:noProof/>
      </w:rPr>
      <w:fldChar w:fldCharType="end"/>
    </w:r>
    <w:r>
      <w:t xml:space="preserve"> of </w:t>
    </w:r>
    <w:r w:rsidR="003958F7">
      <w:rPr>
        <w:noProof/>
      </w:rPr>
      <w:fldChar w:fldCharType="begin"/>
    </w:r>
    <w:r w:rsidR="003958F7">
      <w:rPr>
        <w:noProof/>
      </w:rPr>
      <w:instrText xml:space="preserve"> NUMPAGES </w:instrText>
    </w:r>
    <w:r w:rsidR="003958F7">
      <w:rPr>
        <w:noProof/>
      </w:rPr>
      <w:fldChar w:fldCharType="separate"/>
    </w:r>
    <w:r w:rsidR="00E973DA">
      <w:rPr>
        <w:noProof/>
      </w:rPr>
      <w:t>12</w:t>
    </w:r>
    <w:r w:rsidR="003958F7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4557640"/>
    </w:sdtPr>
    <w:sdtEndPr/>
    <w:sdtContent>
      <w:p w:rsidR="00FC6350" w:rsidRDefault="00FC6350">
        <w:pPr>
          <w:pStyle w:val="aa"/>
        </w:pPr>
        <w:r>
          <w:rPr>
            <w:rFonts w:ascii="宋体" w:hAnsi="宋体" w:hint="eastAsia"/>
            <w:sz w:val="21"/>
          </w:rPr>
          <w:t xml:space="preserve">                                                第</w:t>
        </w:r>
        <w:r w:rsidR="00896A5D">
          <w:fldChar w:fldCharType="begin"/>
        </w:r>
        <w:r w:rsidR="00896A5D">
          <w:instrText>PAGE   \* MERGEFORMAT</w:instrText>
        </w:r>
        <w:r w:rsidR="00896A5D">
          <w:fldChar w:fldCharType="separate"/>
        </w:r>
        <w:r w:rsidR="00CB664F" w:rsidRPr="00CB664F">
          <w:rPr>
            <w:noProof/>
            <w:lang w:val="zh-CN"/>
          </w:rPr>
          <w:t>1</w:t>
        </w:r>
        <w:r w:rsidR="00896A5D">
          <w:rPr>
            <w:noProof/>
            <w:lang w:val="zh-CN"/>
          </w:rPr>
          <w:fldChar w:fldCharType="end"/>
        </w:r>
        <w:r>
          <w:rPr>
            <w:rFonts w:hint="eastAsia"/>
          </w:rPr>
          <w:t>页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350" w:rsidRDefault="00FC6350">
    <w:pPr>
      <w:pStyle w:val="aa"/>
      <w:ind w:right="90"/>
    </w:pPr>
    <w:r>
      <w:rPr>
        <w:rFonts w:ascii="宋体" w:hAnsi="宋体" w:hint="eastAsia"/>
        <w:sz w:val="21"/>
      </w:rPr>
      <w:t xml:space="preserve">                                              </w:t>
    </w:r>
    <w:r>
      <w:rPr>
        <w:rFonts w:hint="eastAsia"/>
      </w:rPr>
      <w:t>第</w:t>
    </w:r>
    <w:sdt>
      <w:sdtPr>
        <w:id w:val="-2063941403"/>
      </w:sdtPr>
      <w:sdtEndPr/>
      <w:sdtContent>
        <w:r w:rsidR="00896A5D">
          <w:fldChar w:fldCharType="begin"/>
        </w:r>
        <w:r w:rsidR="00896A5D">
          <w:instrText>PAGE   \* MERGEFORMAT</w:instrText>
        </w:r>
        <w:r w:rsidR="00896A5D">
          <w:fldChar w:fldCharType="separate"/>
        </w:r>
        <w:r w:rsidR="00CB664F" w:rsidRPr="00CB664F">
          <w:rPr>
            <w:noProof/>
            <w:lang w:val="zh-CN"/>
          </w:rPr>
          <w:t>4</w:t>
        </w:r>
        <w:r w:rsidR="00896A5D">
          <w:rPr>
            <w:noProof/>
            <w:lang w:val="zh-CN"/>
          </w:rPr>
          <w:fldChar w:fldCharType="end"/>
        </w:r>
        <w:r>
          <w:rPr>
            <w:rFonts w:hint="eastAsia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95F" w:rsidRDefault="00AE195F">
      <w:r>
        <w:separator/>
      </w:r>
    </w:p>
  </w:footnote>
  <w:footnote w:type="continuationSeparator" w:id="0">
    <w:p w:rsidR="00AE195F" w:rsidRDefault="00AE19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350" w:rsidRDefault="00FC6350">
    <w:pPr>
      <w:pStyle w:val="ac"/>
      <w:jc w:val="both"/>
    </w:pPr>
    <w:r>
      <w:rPr>
        <w:rFonts w:ascii="宋体" w:hAnsi="宋体" w:hint="eastAsia"/>
        <w:sz w:val="21"/>
      </w:rPr>
      <w:t xml:space="preserve">                                             需求规格说明书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350" w:rsidRDefault="00FC6350">
    <w:pPr>
      <w:pStyle w:val="ac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6350" w:rsidRDefault="00FC6350">
    <w:pPr>
      <w:pStyle w:val="ac"/>
      <w:jc w:val="both"/>
    </w:pPr>
    <w:r>
      <w:rPr>
        <w:rFonts w:hint="eastAsia"/>
      </w:rPr>
      <w:t xml:space="preserve">                                                                                              ****</w:t>
    </w:r>
    <w:r>
      <w:rPr>
        <w:rFonts w:hint="eastAsia"/>
      </w:rPr>
      <w:t>系统</w:t>
    </w:r>
    <w:r>
      <w:rPr>
        <w:rFonts w:hint="eastAsia"/>
      </w:rPr>
      <w:t>V1.0</w:t>
    </w:r>
    <w:r>
      <w:rPr>
        <w:rFonts w:hint="eastAsia"/>
      </w:rPr>
      <w:t>需求规格说明书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E"/>
    <w:multiLevelType w:val="multilevel"/>
    <w:tmpl w:val="0000000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312E74"/>
    <w:multiLevelType w:val="hybridMultilevel"/>
    <w:tmpl w:val="AB7E7D3A"/>
    <w:lvl w:ilvl="0" w:tplc="C7F0B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2A6E1E"/>
    <w:multiLevelType w:val="hybridMultilevel"/>
    <w:tmpl w:val="BC161570"/>
    <w:lvl w:ilvl="0" w:tplc="0486C8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B009D6"/>
    <w:multiLevelType w:val="multilevel"/>
    <w:tmpl w:val="08B009D6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09244DBA"/>
    <w:multiLevelType w:val="hybridMultilevel"/>
    <w:tmpl w:val="2DCE9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807160"/>
    <w:multiLevelType w:val="hybridMultilevel"/>
    <w:tmpl w:val="EA36AC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E52C3A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61E21"/>
    <w:multiLevelType w:val="multilevel"/>
    <w:tmpl w:val="22961E2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A2745BC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BD3E35"/>
    <w:multiLevelType w:val="hybridMultilevel"/>
    <w:tmpl w:val="87B48C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6C0C99"/>
    <w:multiLevelType w:val="hybridMultilevel"/>
    <w:tmpl w:val="080ABA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18B3365"/>
    <w:multiLevelType w:val="hybridMultilevel"/>
    <w:tmpl w:val="554E0664"/>
    <w:lvl w:ilvl="0" w:tplc="D3F27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5E185F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C44FFF"/>
    <w:multiLevelType w:val="hybridMultilevel"/>
    <w:tmpl w:val="9A0E9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7206A3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6166B6"/>
    <w:multiLevelType w:val="hybridMultilevel"/>
    <w:tmpl w:val="E2267082"/>
    <w:lvl w:ilvl="0" w:tplc="47C6F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1509F0"/>
    <w:multiLevelType w:val="hybridMultilevel"/>
    <w:tmpl w:val="F508E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65679B"/>
    <w:multiLevelType w:val="hybridMultilevel"/>
    <w:tmpl w:val="C4F8E1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50E50E1"/>
    <w:multiLevelType w:val="hybridMultilevel"/>
    <w:tmpl w:val="1A1027A2"/>
    <w:lvl w:ilvl="0" w:tplc="8AAA2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37626B"/>
    <w:multiLevelType w:val="hybridMultilevel"/>
    <w:tmpl w:val="A43879C2"/>
    <w:lvl w:ilvl="0" w:tplc="A268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B0615C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8671E4"/>
    <w:multiLevelType w:val="hybridMultilevel"/>
    <w:tmpl w:val="2CD675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A44A0FA"/>
    <w:multiLevelType w:val="singleLevel"/>
    <w:tmpl w:val="5A44A0FA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5A44A9F2"/>
    <w:multiLevelType w:val="singleLevel"/>
    <w:tmpl w:val="5A44A9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 w15:restartNumberingAfterBreak="0">
    <w:nsid w:val="5A44BC5A"/>
    <w:multiLevelType w:val="singleLevel"/>
    <w:tmpl w:val="5A44BC5A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5A459719"/>
    <w:multiLevelType w:val="singleLevel"/>
    <w:tmpl w:val="5A459719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5A45B393"/>
    <w:multiLevelType w:val="singleLevel"/>
    <w:tmpl w:val="5A45B393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5A45CE4A"/>
    <w:multiLevelType w:val="singleLevel"/>
    <w:tmpl w:val="5A45CE4A"/>
    <w:lvl w:ilvl="0">
      <w:start w:val="1"/>
      <w:numFmt w:val="decimal"/>
      <w:suff w:val="space"/>
      <w:lvlText w:val="%1."/>
      <w:lvlJc w:val="left"/>
    </w:lvl>
  </w:abstractNum>
  <w:abstractNum w:abstractNumId="28" w15:restartNumberingAfterBreak="0">
    <w:nsid w:val="5A45CF2D"/>
    <w:multiLevelType w:val="singleLevel"/>
    <w:tmpl w:val="5A45CF2D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5A45CFFC"/>
    <w:multiLevelType w:val="singleLevel"/>
    <w:tmpl w:val="5A45CF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68677D86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B11212"/>
    <w:multiLevelType w:val="multilevel"/>
    <w:tmpl w:val="6CB11212"/>
    <w:lvl w:ilvl="0">
      <w:start w:val="1"/>
      <w:numFmt w:val="bullet"/>
      <w:pStyle w:val="20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32" w15:restartNumberingAfterBreak="0">
    <w:nsid w:val="6EC42EC1"/>
    <w:multiLevelType w:val="hybridMultilevel"/>
    <w:tmpl w:val="42B22814"/>
    <w:lvl w:ilvl="0" w:tplc="E59C4F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674C20"/>
    <w:multiLevelType w:val="hybridMultilevel"/>
    <w:tmpl w:val="5F0E2BB2"/>
    <w:lvl w:ilvl="0" w:tplc="725E1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1812983"/>
    <w:multiLevelType w:val="hybridMultilevel"/>
    <w:tmpl w:val="6652C46E"/>
    <w:lvl w:ilvl="0" w:tplc="4D0C1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63C2A30"/>
    <w:multiLevelType w:val="multilevel"/>
    <w:tmpl w:val="763C2A3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9BD104C"/>
    <w:multiLevelType w:val="hybridMultilevel"/>
    <w:tmpl w:val="42B22814"/>
    <w:lvl w:ilvl="0" w:tplc="E59C4F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9E46662"/>
    <w:multiLevelType w:val="hybridMultilevel"/>
    <w:tmpl w:val="BBFA1F38"/>
    <w:lvl w:ilvl="0" w:tplc="18FE3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31"/>
  </w:num>
  <w:num w:numId="3">
    <w:abstractNumId w:val="22"/>
  </w:num>
  <w:num w:numId="4">
    <w:abstractNumId w:val="23"/>
  </w:num>
  <w:num w:numId="5">
    <w:abstractNumId w:val="25"/>
  </w:num>
  <w:num w:numId="6">
    <w:abstractNumId w:val="27"/>
  </w:num>
  <w:num w:numId="7">
    <w:abstractNumId w:val="0"/>
  </w:num>
  <w:num w:numId="8">
    <w:abstractNumId w:val="24"/>
  </w:num>
  <w:num w:numId="9">
    <w:abstractNumId w:val="7"/>
  </w:num>
  <w:num w:numId="10">
    <w:abstractNumId w:val="26"/>
  </w:num>
  <w:num w:numId="11">
    <w:abstractNumId w:val="28"/>
  </w:num>
  <w:num w:numId="12">
    <w:abstractNumId w:val="29"/>
  </w:num>
  <w:num w:numId="13">
    <w:abstractNumId w:val="35"/>
  </w:num>
  <w:num w:numId="14">
    <w:abstractNumId w:val="9"/>
  </w:num>
  <w:num w:numId="15">
    <w:abstractNumId w:val="11"/>
  </w:num>
  <w:num w:numId="16">
    <w:abstractNumId w:val="33"/>
  </w:num>
  <w:num w:numId="17">
    <w:abstractNumId w:val="18"/>
  </w:num>
  <w:num w:numId="18">
    <w:abstractNumId w:val="4"/>
  </w:num>
  <w:num w:numId="19">
    <w:abstractNumId w:val="16"/>
  </w:num>
  <w:num w:numId="20">
    <w:abstractNumId w:val="13"/>
  </w:num>
  <w:num w:numId="21">
    <w:abstractNumId w:val="5"/>
  </w:num>
  <w:num w:numId="22">
    <w:abstractNumId w:val="15"/>
  </w:num>
  <w:num w:numId="23">
    <w:abstractNumId w:val="19"/>
  </w:num>
  <w:num w:numId="24">
    <w:abstractNumId w:val="37"/>
  </w:num>
  <w:num w:numId="25">
    <w:abstractNumId w:val="1"/>
  </w:num>
  <w:num w:numId="26">
    <w:abstractNumId w:val="10"/>
  </w:num>
  <w:num w:numId="27">
    <w:abstractNumId w:val="2"/>
  </w:num>
  <w:num w:numId="28">
    <w:abstractNumId w:val="20"/>
  </w:num>
  <w:num w:numId="29">
    <w:abstractNumId w:val="30"/>
  </w:num>
  <w:num w:numId="30">
    <w:abstractNumId w:val="14"/>
  </w:num>
  <w:num w:numId="31">
    <w:abstractNumId w:val="21"/>
  </w:num>
  <w:num w:numId="32">
    <w:abstractNumId w:val="17"/>
  </w:num>
  <w:num w:numId="33">
    <w:abstractNumId w:val="34"/>
  </w:num>
  <w:num w:numId="34">
    <w:abstractNumId w:val="12"/>
  </w:num>
  <w:num w:numId="35">
    <w:abstractNumId w:val="32"/>
  </w:num>
  <w:num w:numId="36">
    <w:abstractNumId w:val="8"/>
  </w:num>
  <w:num w:numId="37">
    <w:abstractNumId w:val="6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oNotTrackMoves/>
  <w:defaultTabStop w:val="720"/>
  <w:drawingGridHorizontalSpacing w:val="100"/>
  <w:drawingGridVerticalSpacing w:val="156"/>
  <w:displayHorizontalDrawingGridEvery w:val="0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FD1"/>
    <w:rsid w:val="00000A83"/>
    <w:rsid w:val="00001D50"/>
    <w:rsid w:val="00020513"/>
    <w:rsid w:val="00023330"/>
    <w:rsid w:val="00063118"/>
    <w:rsid w:val="00065FCD"/>
    <w:rsid w:val="00076935"/>
    <w:rsid w:val="00084265"/>
    <w:rsid w:val="00085630"/>
    <w:rsid w:val="000A27EA"/>
    <w:rsid w:val="000A43F2"/>
    <w:rsid w:val="000A4DAD"/>
    <w:rsid w:val="000B1A25"/>
    <w:rsid w:val="000B3A5E"/>
    <w:rsid w:val="000B3AAF"/>
    <w:rsid w:val="000C7B16"/>
    <w:rsid w:val="000D1023"/>
    <w:rsid w:val="000E0B91"/>
    <w:rsid w:val="000E3868"/>
    <w:rsid w:val="000F2309"/>
    <w:rsid w:val="000F4A3B"/>
    <w:rsid w:val="00104D54"/>
    <w:rsid w:val="00107295"/>
    <w:rsid w:val="00115C4D"/>
    <w:rsid w:val="00115CC7"/>
    <w:rsid w:val="00116A33"/>
    <w:rsid w:val="00126165"/>
    <w:rsid w:val="00126846"/>
    <w:rsid w:val="00130B2D"/>
    <w:rsid w:val="001318E7"/>
    <w:rsid w:val="00133D8B"/>
    <w:rsid w:val="00146F39"/>
    <w:rsid w:val="0014708F"/>
    <w:rsid w:val="0015504B"/>
    <w:rsid w:val="00156552"/>
    <w:rsid w:val="00164042"/>
    <w:rsid w:val="00170471"/>
    <w:rsid w:val="00173033"/>
    <w:rsid w:val="00180ABB"/>
    <w:rsid w:val="00183F27"/>
    <w:rsid w:val="00185192"/>
    <w:rsid w:val="00185C4D"/>
    <w:rsid w:val="001874CB"/>
    <w:rsid w:val="00194E71"/>
    <w:rsid w:val="001A42EE"/>
    <w:rsid w:val="001A797E"/>
    <w:rsid w:val="001B10AD"/>
    <w:rsid w:val="001B55B1"/>
    <w:rsid w:val="001B585F"/>
    <w:rsid w:val="001B6EA1"/>
    <w:rsid w:val="001C3ECD"/>
    <w:rsid w:val="001C3F3A"/>
    <w:rsid w:val="001D0ADE"/>
    <w:rsid w:val="001D5E94"/>
    <w:rsid w:val="001D6CA6"/>
    <w:rsid w:val="001E0BBE"/>
    <w:rsid w:val="001E397F"/>
    <w:rsid w:val="001E7392"/>
    <w:rsid w:val="001F28DB"/>
    <w:rsid w:val="001F6BDB"/>
    <w:rsid w:val="00202921"/>
    <w:rsid w:val="00220A65"/>
    <w:rsid w:val="0022132A"/>
    <w:rsid w:val="00243E6C"/>
    <w:rsid w:val="002539B0"/>
    <w:rsid w:val="002658FC"/>
    <w:rsid w:val="002760B2"/>
    <w:rsid w:val="00276107"/>
    <w:rsid w:val="00281F38"/>
    <w:rsid w:val="00286BC9"/>
    <w:rsid w:val="0028793D"/>
    <w:rsid w:val="002900F7"/>
    <w:rsid w:val="00292771"/>
    <w:rsid w:val="00293CD5"/>
    <w:rsid w:val="002A5A34"/>
    <w:rsid w:val="002B242E"/>
    <w:rsid w:val="002B710F"/>
    <w:rsid w:val="002B79D9"/>
    <w:rsid w:val="002C0400"/>
    <w:rsid w:val="002C64A7"/>
    <w:rsid w:val="002C7002"/>
    <w:rsid w:val="002F35E0"/>
    <w:rsid w:val="002F3CE8"/>
    <w:rsid w:val="00301241"/>
    <w:rsid w:val="003029AB"/>
    <w:rsid w:val="00306116"/>
    <w:rsid w:val="0030746A"/>
    <w:rsid w:val="00312FE4"/>
    <w:rsid w:val="00315753"/>
    <w:rsid w:val="003210DA"/>
    <w:rsid w:val="00321BD7"/>
    <w:rsid w:val="00323173"/>
    <w:rsid w:val="00327471"/>
    <w:rsid w:val="00334468"/>
    <w:rsid w:val="00334A60"/>
    <w:rsid w:val="003368DA"/>
    <w:rsid w:val="003476E0"/>
    <w:rsid w:val="003541DC"/>
    <w:rsid w:val="003573CE"/>
    <w:rsid w:val="003621F1"/>
    <w:rsid w:val="0037435C"/>
    <w:rsid w:val="00374488"/>
    <w:rsid w:val="00381C28"/>
    <w:rsid w:val="00384158"/>
    <w:rsid w:val="00385943"/>
    <w:rsid w:val="00392D66"/>
    <w:rsid w:val="00393D26"/>
    <w:rsid w:val="003958F7"/>
    <w:rsid w:val="003A04CB"/>
    <w:rsid w:val="003A7D44"/>
    <w:rsid w:val="003C17E8"/>
    <w:rsid w:val="003C4D9B"/>
    <w:rsid w:val="003E5F72"/>
    <w:rsid w:val="003F2016"/>
    <w:rsid w:val="003F3EE0"/>
    <w:rsid w:val="003F477C"/>
    <w:rsid w:val="004039C9"/>
    <w:rsid w:val="00404992"/>
    <w:rsid w:val="00405381"/>
    <w:rsid w:val="00411767"/>
    <w:rsid w:val="00412E14"/>
    <w:rsid w:val="00413BCC"/>
    <w:rsid w:val="00417199"/>
    <w:rsid w:val="00423BF5"/>
    <w:rsid w:val="00435E0D"/>
    <w:rsid w:val="00446DA2"/>
    <w:rsid w:val="00453168"/>
    <w:rsid w:val="00456407"/>
    <w:rsid w:val="004564F1"/>
    <w:rsid w:val="00460154"/>
    <w:rsid w:val="00461D69"/>
    <w:rsid w:val="0046218B"/>
    <w:rsid w:val="004641DA"/>
    <w:rsid w:val="00464933"/>
    <w:rsid w:val="00465674"/>
    <w:rsid w:val="004737C1"/>
    <w:rsid w:val="00475C0E"/>
    <w:rsid w:val="00475C4B"/>
    <w:rsid w:val="00480076"/>
    <w:rsid w:val="00485905"/>
    <w:rsid w:val="004878E4"/>
    <w:rsid w:val="00491FBB"/>
    <w:rsid w:val="00493587"/>
    <w:rsid w:val="00497ECA"/>
    <w:rsid w:val="004A6250"/>
    <w:rsid w:val="004B6997"/>
    <w:rsid w:val="004C0D49"/>
    <w:rsid w:val="004C2894"/>
    <w:rsid w:val="004C697D"/>
    <w:rsid w:val="004C6A3C"/>
    <w:rsid w:val="004D3862"/>
    <w:rsid w:val="004D5F52"/>
    <w:rsid w:val="004E139A"/>
    <w:rsid w:val="004F00CC"/>
    <w:rsid w:val="004F0E50"/>
    <w:rsid w:val="004F3A01"/>
    <w:rsid w:val="0050059E"/>
    <w:rsid w:val="00501FD1"/>
    <w:rsid w:val="005028CD"/>
    <w:rsid w:val="00503B26"/>
    <w:rsid w:val="005073D3"/>
    <w:rsid w:val="005131F7"/>
    <w:rsid w:val="00513FC3"/>
    <w:rsid w:val="00517D49"/>
    <w:rsid w:val="00520179"/>
    <w:rsid w:val="0052231E"/>
    <w:rsid w:val="005267DA"/>
    <w:rsid w:val="00527920"/>
    <w:rsid w:val="005345AC"/>
    <w:rsid w:val="00541602"/>
    <w:rsid w:val="005417A0"/>
    <w:rsid w:val="005425CB"/>
    <w:rsid w:val="00542F9F"/>
    <w:rsid w:val="005441FA"/>
    <w:rsid w:val="00545359"/>
    <w:rsid w:val="00545718"/>
    <w:rsid w:val="00545DA0"/>
    <w:rsid w:val="00550165"/>
    <w:rsid w:val="00553020"/>
    <w:rsid w:val="00555298"/>
    <w:rsid w:val="0055757F"/>
    <w:rsid w:val="00557E4F"/>
    <w:rsid w:val="0057509D"/>
    <w:rsid w:val="00575203"/>
    <w:rsid w:val="00583D9C"/>
    <w:rsid w:val="005A1D96"/>
    <w:rsid w:val="005A1F8E"/>
    <w:rsid w:val="005A4163"/>
    <w:rsid w:val="005A5279"/>
    <w:rsid w:val="005B4504"/>
    <w:rsid w:val="005D6BCF"/>
    <w:rsid w:val="005D7186"/>
    <w:rsid w:val="005D7232"/>
    <w:rsid w:val="005F3169"/>
    <w:rsid w:val="005F4950"/>
    <w:rsid w:val="005F58F8"/>
    <w:rsid w:val="005F7C8B"/>
    <w:rsid w:val="00600271"/>
    <w:rsid w:val="006010AE"/>
    <w:rsid w:val="00601BA7"/>
    <w:rsid w:val="00603A22"/>
    <w:rsid w:val="0062301F"/>
    <w:rsid w:val="0062650F"/>
    <w:rsid w:val="00632A78"/>
    <w:rsid w:val="00642B97"/>
    <w:rsid w:val="00650BEF"/>
    <w:rsid w:val="00652E40"/>
    <w:rsid w:val="0065516F"/>
    <w:rsid w:val="006603A8"/>
    <w:rsid w:val="00670D00"/>
    <w:rsid w:val="00674295"/>
    <w:rsid w:val="006867C5"/>
    <w:rsid w:val="006A7551"/>
    <w:rsid w:val="006A77D5"/>
    <w:rsid w:val="006B535D"/>
    <w:rsid w:val="006C4094"/>
    <w:rsid w:val="006D41C1"/>
    <w:rsid w:val="006E4325"/>
    <w:rsid w:val="006F7058"/>
    <w:rsid w:val="00731650"/>
    <w:rsid w:val="00737ECC"/>
    <w:rsid w:val="00741985"/>
    <w:rsid w:val="00745109"/>
    <w:rsid w:val="00754608"/>
    <w:rsid w:val="00756697"/>
    <w:rsid w:val="00756DCB"/>
    <w:rsid w:val="007602F1"/>
    <w:rsid w:val="007622E2"/>
    <w:rsid w:val="00770AD3"/>
    <w:rsid w:val="00783201"/>
    <w:rsid w:val="00786448"/>
    <w:rsid w:val="0079042A"/>
    <w:rsid w:val="007968FA"/>
    <w:rsid w:val="007A0468"/>
    <w:rsid w:val="007C404D"/>
    <w:rsid w:val="007D06D5"/>
    <w:rsid w:val="007D2F1E"/>
    <w:rsid w:val="007D778F"/>
    <w:rsid w:val="007E0B93"/>
    <w:rsid w:val="007E0CB0"/>
    <w:rsid w:val="007E3006"/>
    <w:rsid w:val="007E676E"/>
    <w:rsid w:val="007F1FF8"/>
    <w:rsid w:val="0080639E"/>
    <w:rsid w:val="00811C9F"/>
    <w:rsid w:val="00811EB8"/>
    <w:rsid w:val="00816B5B"/>
    <w:rsid w:val="00820E14"/>
    <w:rsid w:val="00824141"/>
    <w:rsid w:val="008338CB"/>
    <w:rsid w:val="00833F73"/>
    <w:rsid w:val="00845DC0"/>
    <w:rsid w:val="008512D6"/>
    <w:rsid w:val="00854F93"/>
    <w:rsid w:val="008558EB"/>
    <w:rsid w:val="008569EF"/>
    <w:rsid w:val="00856D03"/>
    <w:rsid w:val="00861BD3"/>
    <w:rsid w:val="00870682"/>
    <w:rsid w:val="00874C10"/>
    <w:rsid w:val="00877B5A"/>
    <w:rsid w:val="008803F9"/>
    <w:rsid w:val="008810D5"/>
    <w:rsid w:val="00884480"/>
    <w:rsid w:val="008862A4"/>
    <w:rsid w:val="00886E5E"/>
    <w:rsid w:val="00887609"/>
    <w:rsid w:val="00896A5D"/>
    <w:rsid w:val="008975D7"/>
    <w:rsid w:val="00897795"/>
    <w:rsid w:val="00897E60"/>
    <w:rsid w:val="008A78AD"/>
    <w:rsid w:val="008B14C2"/>
    <w:rsid w:val="008B3151"/>
    <w:rsid w:val="008B3189"/>
    <w:rsid w:val="008B4D29"/>
    <w:rsid w:val="008D0469"/>
    <w:rsid w:val="008E5804"/>
    <w:rsid w:val="008E59DC"/>
    <w:rsid w:val="008E6AA1"/>
    <w:rsid w:val="008E6FA8"/>
    <w:rsid w:val="008F1BA4"/>
    <w:rsid w:val="008F3F85"/>
    <w:rsid w:val="008F45E0"/>
    <w:rsid w:val="008F7330"/>
    <w:rsid w:val="00900EDE"/>
    <w:rsid w:val="00910346"/>
    <w:rsid w:val="009104D3"/>
    <w:rsid w:val="00915426"/>
    <w:rsid w:val="00922AFB"/>
    <w:rsid w:val="009268A6"/>
    <w:rsid w:val="00926F95"/>
    <w:rsid w:val="00927946"/>
    <w:rsid w:val="009360F0"/>
    <w:rsid w:val="00936E43"/>
    <w:rsid w:val="00940711"/>
    <w:rsid w:val="00943182"/>
    <w:rsid w:val="009558F1"/>
    <w:rsid w:val="0096119E"/>
    <w:rsid w:val="00963700"/>
    <w:rsid w:val="00967676"/>
    <w:rsid w:val="0097470A"/>
    <w:rsid w:val="00980DB0"/>
    <w:rsid w:val="00984D5F"/>
    <w:rsid w:val="00984E34"/>
    <w:rsid w:val="009A69DC"/>
    <w:rsid w:val="009C5232"/>
    <w:rsid w:val="009D2FD1"/>
    <w:rsid w:val="009D45A4"/>
    <w:rsid w:val="009F3586"/>
    <w:rsid w:val="009F5355"/>
    <w:rsid w:val="00A02D32"/>
    <w:rsid w:val="00A25037"/>
    <w:rsid w:val="00A31CF0"/>
    <w:rsid w:val="00A332F6"/>
    <w:rsid w:val="00A411FF"/>
    <w:rsid w:val="00A41976"/>
    <w:rsid w:val="00A41B13"/>
    <w:rsid w:val="00A50C10"/>
    <w:rsid w:val="00A5256B"/>
    <w:rsid w:val="00A73C41"/>
    <w:rsid w:val="00A8304A"/>
    <w:rsid w:val="00A93110"/>
    <w:rsid w:val="00AA1898"/>
    <w:rsid w:val="00AA1F9B"/>
    <w:rsid w:val="00AA22B9"/>
    <w:rsid w:val="00AA2D2D"/>
    <w:rsid w:val="00AB3C7B"/>
    <w:rsid w:val="00AB7351"/>
    <w:rsid w:val="00AC04B8"/>
    <w:rsid w:val="00AC2559"/>
    <w:rsid w:val="00AD10FC"/>
    <w:rsid w:val="00AD24F4"/>
    <w:rsid w:val="00AE195F"/>
    <w:rsid w:val="00AE7A5F"/>
    <w:rsid w:val="00AF1681"/>
    <w:rsid w:val="00AF3B2E"/>
    <w:rsid w:val="00B06445"/>
    <w:rsid w:val="00B07F23"/>
    <w:rsid w:val="00B12F04"/>
    <w:rsid w:val="00B25271"/>
    <w:rsid w:val="00B36B7C"/>
    <w:rsid w:val="00B56F8C"/>
    <w:rsid w:val="00B60D9D"/>
    <w:rsid w:val="00B61555"/>
    <w:rsid w:val="00B67A92"/>
    <w:rsid w:val="00B75234"/>
    <w:rsid w:val="00B862C4"/>
    <w:rsid w:val="00B87E98"/>
    <w:rsid w:val="00B903B2"/>
    <w:rsid w:val="00B921D9"/>
    <w:rsid w:val="00B94B62"/>
    <w:rsid w:val="00B9580B"/>
    <w:rsid w:val="00B967D8"/>
    <w:rsid w:val="00BA42EC"/>
    <w:rsid w:val="00BC0952"/>
    <w:rsid w:val="00BC1CB5"/>
    <w:rsid w:val="00BC72D5"/>
    <w:rsid w:val="00BD1AC4"/>
    <w:rsid w:val="00BD3002"/>
    <w:rsid w:val="00BE01AF"/>
    <w:rsid w:val="00BE1027"/>
    <w:rsid w:val="00BE6E32"/>
    <w:rsid w:val="00BF2C3E"/>
    <w:rsid w:val="00BF3E06"/>
    <w:rsid w:val="00C16B06"/>
    <w:rsid w:val="00C1763F"/>
    <w:rsid w:val="00C20521"/>
    <w:rsid w:val="00C23FB3"/>
    <w:rsid w:val="00C32184"/>
    <w:rsid w:val="00C32A2B"/>
    <w:rsid w:val="00C35391"/>
    <w:rsid w:val="00C40332"/>
    <w:rsid w:val="00C45BE3"/>
    <w:rsid w:val="00C478BA"/>
    <w:rsid w:val="00C52018"/>
    <w:rsid w:val="00C535B3"/>
    <w:rsid w:val="00C61D41"/>
    <w:rsid w:val="00C62CE8"/>
    <w:rsid w:val="00C6468E"/>
    <w:rsid w:val="00C71748"/>
    <w:rsid w:val="00C73202"/>
    <w:rsid w:val="00C74DE6"/>
    <w:rsid w:val="00C80BB7"/>
    <w:rsid w:val="00C8112B"/>
    <w:rsid w:val="00C9349C"/>
    <w:rsid w:val="00C938A7"/>
    <w:rsid w:val="00C95639"/>
    <w:rsid w:val="00CA16BA"/>
    <w:rsid w:val="00CA2811"/>
    <w:rsid w:val="00CA50B6"/>
    <w:rsid w:val="00CB18AA"/>
    <w:rsid w:val="00CB5523"/>
    <w:rsid w:val="00CB664F"/>
    <w:rsid w:val="00CB6D19"/>
    <w:rsid w:val="00CC5C3F"/>
    <w:rsid w:val="00CC7C9D"/>
    <w:rsid w:val="00CE2AC5"/>
    <w:rsid w:val="00CE466D"/>
    <w:rsid w:val="00CF125A"/>
    <w:rsid w:val="00D02C1A"/>
    <w:rsid w:val="00D03784"/>
    <w:rsid w:val="00D0426B"/>
    <w:rsid w:val="00D17CD4"/>
    <w:rsid w:val="00D30346"/>
    <w:rsid w:val="00D372D6"/>
    <w:rsid w:val="00D378F7"/>
    <w:rsid w:val="00D37EC9"/>
    <w:rsid w:val="00D459D5"/>
    <w:rsid w:val="00D5716B"/>
    <w:rsid w:val="00D64B85"/>
    <w:rsid w:val="00D668CF"/>
    <w:rsid w:val="00D71C21"/>
    <w:rsid w:val="00D74A9D"/>
    <w:rsid w:val="00D766A7"/>
    <w:rsid w:val="00D83A99"/>
    <w:rsid w:val="00D83B17"/>
    <w:rsid w:val="00D942F2"/>
    <w:rsid w:val="00D95587"/>
    <w:rsid w:val="00D97749"/>
    <w:rsid w:val="00DA088D"/>
    <w:rsid w:val="00DA6224"/>
    <w:rsid w:val="00DB02F5"/>
    <w:rsid w:val="00DB205E"/>
    <w:rsid w:val="00DC046D"/>
    <w:rsid w:val="00DC38BD"/>
    <w:rsid w:val="00DC508A"/>
    <w:rsid w:val="00DC62ED"/>
    <w:rsid w:val="00DD25D2"/>
    <w:rsid w:val="00DD2DA1"/>
    <w:rsid w:val="00DD48AC"/>
    <w:rsid w:val="00DD7DF4"/>
    <w:rsid w:val="00DE65CF"/>
    <w:rsid w:val="00DE6B12"/>
    <w:rsid w:val="00DE70DB"/>
    <w:rsid w:val="00DF0B39"/>
    <w:rsid w:val="00DF24CA"/>
    <w:rsid w:val="00DF3982"/>
    <w:rsid w:val="00E05163"/>
    <w:rsid w:val="00E05167"/>
    <w:rsid w:val="00E0598E"/>
    <w:rsid w:val="00E13434"/>
    <w:rsid w:val="00E269B4"/>
    <w:rsid w:val="00E26EF4"/>
    <w:rsid w:val="00E37F62"/>
    <w:rsid w:val="00E44D00"/>
    <w:rsid w:val="00E641C1"/>
    <w:rsid w:val="00E6555F"/>
    <w:rsid w:val="00E84EC0"/>
    <w:rsid w:val="00E920D1"/>
    <w:rsid w:val="00E973DA"/>
    <w:rsid w:val="00EB4310"/>
    <w:rsid w:val="00EC2CF4"/>
    <w:rsid w:val="00EC3255"/>
    <w:rsid w:val="00EC54BA"/>
    <w:rsid w:val="00EC5D4D"/>
    <w:rsid w:val="00EC7FEA"/>
    <w:rsid w:val="00ED2DAD"/>
    <w:rsid w:val="00ED3245"/>
    <w:rsid w:val="00ED5F00"/>
    <w:rsid w:val="00EE18E1"/>
    <w:rsid w:val="00EE1EC5"/>
    <w:rsid w:val="00EE50CC"/>
    <w:rsid w:val="00EE5532"/>
    <w:rsid w:val="00EF6195"/>
    <w:rsid w:val="00F04319"/>
    <w:rsid w:val="00F13496"/>
    <w:rsid w:val="00F1402C"/>
    <w:rsid w:val="00F2131F"/>
    <w:rsid w:val="00F25940"/>
    <w:rsid w:val="00F30534"/>
    <w:rsid w:val="00F351CA"/>
    <w:rsid w:val="00F3582D"/>
    <w:rsid w:val="00F40373"/>
    <w:rsid w:val="00F74DD2"/>
    <w:rsid w:val="00F7688C"/>
    <w:rsid w:val="00F77867"/>
    <w:rsid w:val="00F86C69"/>
    <w:rsid w:val="00F91562"/>
    <w:rsid w:val="00F949FC"/>
    <w:rsid w:val="00F951D4"/>
    <w:rsid w:val="00FB10A7"/>
    <w:rsid w:val="00FB18D8"/>
    <w:rsid w:val="00FB54A0"/>
    <w:rsid w:val="00FB59D8"/>
    <w:rsid w:val="00FC2BDC"/>
    <w:rsid w:val="00FC43DA"/>
    <w:rsid w:val="00FC521D"/>
    <w:rsid w:val="00FC6197"/>
    <w:rsid w:val="00FC6350"/>
    <w:rsid w:val="00FD1B06"/>
    <w:rsid w:val="00FE61BA"/>
    <w:rsid w:val="00FF01E1"/>
    <w:rsid w:val="00FF0BCB"/>
    <w:rsid w:val="14F074D5"/>
    <w:rsid w:val="1BBC0AA0"/>
    <w:rsid w:val="29950E67"/>
    <w:rsid w:val="4EBA240B"/>
    <w:rsid w:val="54EE5DF6"/>
    <w:rsid w:val="55732210"/>
    <w:rsid w:val="63DB23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4B89B570-07C6-415C-AC03-191A81177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 w:qFormat="1"/>
    <w:lsdException w:name="index 2" w:semiHidden="1" w:uiPriority="0" w:unhideWhenUsed="1" w:qFormat="1"/>
    <w:lsdException w:name="index 3" w:semiHidden="1" w:uiPriority="0" w:unhideWhenUsed="1" w:qFormat="1"/>
    <w:lsdException w:name="index 4" w:semiHidden="1" w:uiPriority="0" w:unhideWhenUsed="1" w:qFormat="1"/>
    <w:lsdException w:name="index 5" w:semiHidden="1" w:uiPriority="0" w:unhideWhenUsed="1" w:qFormat="1"/>
    <w:lsdException w:name="index 6" w:semiHidden="1" w:uiPriority="0" w:unhideWhenUsed="1" w:qFormat="1"/>
    <w:lsdException w:name="index 7" w:semiHidden="1" w:uiPriority="0" w:unhideWhenUsed="1"/>
    <w:lsdException w:name="index 8" w:semiHidden="1" w:uiPriority="0" w:unhideWhenUsed="1" w:qFormat="1"/>
    <w:lsdException w:name="index 9" w:semiHidden="1" w:uiPriority="0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 w:qFormat="1"/>
    <w:lsdException w:name="toc 5" w:semiHidden="1" w:uiPriority="0" w:unhideWhenUsed="1" w:qFormat="1"/>
    <w:lsdException w:name="toc 6" w:semiHidden="1" w:uiPriority="0" w:unhideWhenUsed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iPriority="0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3B17"/>
  </w:style>
  <w:style w:type="paragraph" w:styleId="1">
    <w:name w:val="heading 1"/>
    <w:basedOn w:val="a"/>
    <w:next w:val="a"/>
    <w:qFormat/>
    <w:rsid w:val="00D83B17"/>
    <w:pPr>
      <w:keepNext/>
      <w:keepLines/>
      <w:numPr>
        <w:numId w:val="1"/>
      </w:numPr>
      <w:spacing w:before="320" w:after="320"/>
      <w:ind w:left="0" w:firstLine="0"/>
      <w:outlineLvl w:val="0"/>
    </w:pPr>
    <w:rPr>
      <w:rFonts w:ascii="黑体" w:eastAsia="黑体"/>
      <w:b/>
      <w:kern w:val="44"/>
      <w:sz w:val="32"/>
      <w:szCs w:val="44"/>
    </w:rPr>
  </w:style>
  <w:style w:type="paragraph" w:styleId="2">
    <w:name w:val="heading 2"/>
    <w:basedOn w:val="a"/>
    <w:next w:val="a0"/>
    <w:link w:val="21"/>
    <w:qFormat/>
    <w:rsid w:val="00D83B17"/>
    <w:pPr>
      <w:keepNext/>
      <w:keepLines/>
      <w:numPr>
        <w:ilvl w:val="1"/>
        <w:numId w:val="1"/>
      </w:numPr>
      <w:spacing w:before="260" w:after="260"/>
      <w:outlineLvl w:val="1"/>
    </w:pPr>
    <w:rPr>
      <w:rFonts w:ascii="黑体" w:eastAsia="黑体" w:hAnsi="Arial"/>
      <w:b/>
      <w:sz w:val="30"/>
    </w:rPr>
  </w:style>
  <w:style w:type="paragraph" w:styleId="3">
    <w:name w:val="heading 3"/>
    <w:basedOn w:val="a"/>
    <w:next w:val="a0"/>
    <w:link w:val="30"/>
    <w:qFormat/>
    <w:rsid w:val="00741985"/>
    <w:pPr>
      <w:keepNext/>
      <w:keepLines/>
      <w:numPr>
        <w:ilvl w:val="2"/>
        <w:numId w:val="1"/>
      </w:numPr>
      <w:spacing w:before="260" w:after="260"/>
      <w:ind w:left="0" w:firstLine="454"/>
      <w:outlineLvl w:val="2"/>
    </w:pPr>
    <w:rPr>
      <w:rFonts w:ascii="黑体" w:eastAsia="黑体"/>
      <w:b/>
      <w:sz w:val="28"/>
    </w:rPr>
  </w:style>
  <w:style w:type="paragraph" w:styleId="4">
    <w:name w:val="heading 4"/>
    <w:basedOn w:val="a"/>
    <w:next w:val="a0"/>
    <w:qFormat/>
    <w:rsid w:val="00D83B17"/>
    <w:pPr>
      <w:keepNext/>
      <w:keepLines/>
      <w:numPr>
        <w:ilvl w:val="3"/>
        <w:numId w:val="1"/>
      </w:numPr>
      <w:spacing w:before="260" w:after="260"/>
      <w:outlineLvl w:val="3"/>
    </w:pPr>
    <w:rPr>
      <w:rFonts w:ascii="黑体" w:eastAsia="黑体" w:hAnsi="Arial"/>
      <w:b/>
      <w:sz w:val="24"/>
    </w:rPr>
  </w:style>
  <w:style w:type="paragraph" w:styleId="5">
    <w:name w:val="heading 5"/>
    <w:basedOn w:val="a"/>
    <w:next w:val="a0"/>
    <w:qFormat/>
    <w:rsid w:val="00D83B17"/>
    <w:pPr>
      <w:keepNext/>
      <w:keepLines/>
      <w:numPr>
        <w:ilvl w:val="4"/>
        <w:numId w:val="1"/>
      </w:numPr>
      <w:spacing w:before="260" w:after="260"/>
      <w:ind w:left="0" w:firstLine="0"/>
      <w:outlineLvl w:val="4"/>
    </w:pPr>
    <w:rPr>
      <w:sz w:val="24"/>
    </w:rPr>
  </w:style>
  <w:style w:type="paragraph" w:styleId="6">
    <w:name w:val="heading 6"/>
    <w:basedOn w:val="a"/>
    <w:next w:val="a0"/>
    <w:qFormat/>
    <w:rsid w:val="00D83B1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0"/>
    <w:qFormat/>
    <w:rsid w:val="00D83B1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0"/>
    <w:qFormat/>
    <w:rsid w:val="00D83B1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0"/>
    <w:qFormat/>
    <w:rsid w:val="00D83B1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rsid w:val="00D83B17"/>
    <w:pPr>
      <w:spacing w:line="360" w:lineRule="auto"/>
      <w:ind w:firstLine="420"/>
    </w:pPr>
    <w:rPr>
      <w:rFonts w:ascii="宋体" w:hAnsi="宋体"/>
      <w:sz w:val="24"/>
    </w:rPr>
  </w:style>
  <w:style w:type="paragraph" w:styleId="TOC7">
    <w:name w:val="toc 7"/>
    <w:basedOn w:val="a"/>
    <w:next w:val="a"/>
    <w:semiHidden/>
    <w:qFormat/>
    <w:rsid w:val="00D83B17"/>
    <w:pPr>
      <w:ind w:left="1200"/>
    </w:pPr>
    <w:rPr>
      <w:sz w:val="18"/>
    </w:rPr>
  </w:style>
  <w:style w:type="paragraph" w:styleId="20">
    <w:name w:val="List Number 2"/>
    <w:basedOn w:val="a"/>
    <w:rsid w:val="00D83B17"/>
    <w:pPr>
      <w:widowControl w:val="0"/>
      <w:numPr>
        <w:numId w:val="2"/>
      </w:numPr>
      <w:tabs>
        <w:tab w:val="left" w:pos="567"/>
      </w:tabs>
      <w:jc w:val="both"/>
    </w:pPr>
    <w:rPr>
      <w:kern w:val="2"/>
      <w:sz w:val="28"/>
    </w:rPr>
  </w:style>
  <w:style w:type="paragraph" w:styleId="a4">
    <w:name w:val="Note Heading"/>
    <w:basedOn w:val="a"/>
    <w:next w:val="a"/>
    <w:qFormat/>
    <w:rsid w:val="00D83B17"/>
    <w:pPr>
      <w:jc w:val="center"/>
    </w:pPr>
  </w:style>
  <w:style w:type="paragraph" w:styleId="80">
    <w:name w:val="index 8"/>
    <w:basedOn w:val="a"/>
    <w:next w:val="a"/>
    <w:semiHidden/>
    <w:qFormat/>
    <w:rsid w:val="00D83B17"/>
    <w:pPr>
      <w:ind w:left="1600" w:hanging="200"/>
    </w:pPr>
  </w:style>
  <w:style w:type="paragraph" w:styleId="50">
    <w:name w:val="index 5"/>
    <w:basedOn w:val="a"/>
    <w:next w:val="a"/>
    <w:semiHidden/>
    <w:qFormat/>
    <w:rsid w:val="00D83B17"/>
    <w:pPr>
      <w:ind w:left="1000" w:hanging="200"/>
    </w:pPr>
  </w:style>
  <w:style w:type="paragraph" w:styleId="a5">
    <w:name w:val="Document Map"/>
    <w:basedOn w:val="a"/>
    <w:semiHidden/>
    <w:qFormat/>
    <w:rsid w:val="00D83B17"/>
    <w:pPr>
      <w:shd w:val="clear" w:color="auto" w:fill="000080"/>
    </w:pPr>
  </w:style>
  <w:style w:type="paragraph" w:styleId="60">
    <w:name w:val="index 6"/>
    <w:basedOn w:val="a"/>
    <w:next w:val="a"/>
    <w:semiHidden/>
    <w:qFormat/>
    <w:rsid w:val="00D83B17"/>
    <w:pPr>
      <w:ind w:left="1200" w:hanging="200"/>
    </w:pPr>
  </w:style>
  <w:style w:type="paragraph" w:styleId="40">
    <w:name w:val="index 4"/>
    <w:basedOn w:val="a"/>
    <w:next w:val="a"/>
    <w:semiHidden/>
    <w:qFormat/>
    <w:rsid w:val="00D83B17"/>
    <w:pPr>
      <w:ind w:left="800" w:hanging="200"/>
    </w:pPr>
  </w:style>
  <w:style w:type="paragraph" w:styleId="TOC5">
    <w:name w:val="toc 5"/>
    <w:basedOn w:val="a"/>
    <w:next w:val="a"/>
    <w:semiHidden/>
    <w:qFormat/>
    <w:rsid w:val="00D83B17"/>
    <w:pPr>
      <w:ind w:left="800"/>
    </w:pPr>
    <w:rPr>
      <w:sz w:val="18"/>
    </w:rPr>
  </w:style>
  <w:style w:type="paragraph" w:styleId="TOC3">
    <w:name w:val="toc 3"/>
    <w:basedOn w:val="a"/>
    <w:next w:val="a"/>
    <w:uiPriority w:val="39"/>
    <w:rsid w:val="00D83B17"/>
    <w:pPr>
      <w:ind w:left="403"/>
    </w:pPr>
    <w:rPr>
      <w:sz w:val="24"/>
    </w:rPr>
  </w:style>
  <w:style w:type="paragraph" w:styleId="TOC8">
    <w:name w:val="toc 8"/>
    <w:basedOn w:val="a"/>
    <w:next w:val="a"/>
    <w:semiHidden/>
    <w:qFormat/>
    <w:rsid w:val="00D83B17"/>
    <w:pPr>
      <w:ind w:left="1400"/>
    </w:pPr>
    <w:rPr>
      <w:sz w:val="18"/>
    </w:rPr>
  </w:style>
  <w:style w:type="paragraph" w:styleId="31">
    <w:name w:val="index 3"/>
    <w:basedOn w:val="a"/>
    <w:next w:val="a"/>
    <w:semiHidden/>
    <w:qFormat/>
    <w:rsid w:val="00D83B17"/>
    <w:pPr>
      <w:ind w:left="600" w:hanging="200"/>
    </w:pPr>
  </w:style>
  <w:style w:type="paragraph" w:styleId="a6">
    <w:name w:val="Date"/>
    <w:basedOn w:val="a"/>
    <w:next w:val="a"/>
    <w:link w:val="a7"/>
    <w:qFormat/>
    <w:rsid w:val="00D83B17"/>
    <w:pPr>
      <w:widowControl w:val="0"/>
      <w:jc w:val="both"/>
    </w:pPr>
    <w:rPr>
      <w:kern w:val="2"/>
      <w:sz w:val="24"/>
    </w:rPr>
  </w:style>
  <w:style w:type="paragraph" w:styleId="a8">
    <w:name w:val="Balloon Text"/>
    <w:basedOn w:val="a"/>
    <w:link w:val="a9"/>
    <w:uiPriority w:val="99"/>
    <w:unhideWhenUsed/>
    <w:qFormat/>
    <w:rsid w:val="00D83B17"/>
    <w:rPr>
      <w:sz w:val="18"/>
      <w:szCs w:val="18"/>
    </w:rPr>
  </w:style>
  <w:style w:type="paragraph" w:styleId="aa">
    <w:name w:val="footer"/>
    <w:basedOn w:val="a"/>
    <w:link w:val="ab"/>
    <w:uiPriority w:val="99"/>
    <w:rsid w:val="00D83B17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c">
    <w:name w:val="header"/>
    <w:basedOn w:val="a"/>
    <w:link w:val="ad"/>
    <w:qFormat/>
    <w:rsid w:val="00D83B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uiPriority w:val="39"/>
    <w:qFormat/>
    <w:rsid w:val="00D83B17"/>
    <w:pPr>
      <w:spacing w:before="120" w:after="120"/>
    </w:pPr>
    <w:rPr>
      <w:caps/>
      <w:sz w:val="24"/>
    </w:rPr>
  </w:style>
  <w:style w:type="paragraph" w:styleId="TOC4">
    <w:name w:val="toc 4"/>
    <w:basedOn w:val="a"/>
    <w:next w:val="a"/>
    <w:uiPriority w:val="39"/>
    <w:qFormat/>
    <w:rsid w:val="00D83B17"/>
    <w:pPr>
      <w:ind w:left="601"/>
    </w:pPr>
    <w:rPr>
      <w:sz w:val="24"/>
    </w:rPr>
  </w:style>
  <w:style w:type="paragraph" w:styleId="ae">
    <w:name w:val="index heading"/>
    <w:basedOn w:val="a"/>
    <w:next w:val="10"/>
    <w:semiHidden/>
    <w:qFormat/>
    <w:rsid w:val="00D83B17"/>
    <w:pPr>
      <w:spacing w:before="120" w:after="120"/>
    </w:pPr>
    <w:rPr>
      <w:b/>
      <w:i/>
    </w:rPr>
  </w:style>
  <w:style w:type="paragraph" w:styleId="10">
    <w:name w:val="index 1"/>
    <w:basedOn w:val="a"/>
    <w:next w:val="a"/>
    <w:semiHidden/>
    <w:qFormat/>
    <w:rsid w:val="00D83B17"/>
    <w:pPr>
      <w:ind w:left="200" w:hanging="200"/>
    </w:pPr>
  </w:style>
  <w:style w:type="paragraph" w:styleId="TOC6">
    <w:name w:val="toc 6"/>
    <w:basedOn w:val="a"/>
    <w:next w:val="a"/>
    <w:semiHidden/>
    <w:rsid w:val="00D83B17"/>
    <w:pPr>
      <w:ind w:left="1000"/>
    </w:pPr>
    <w:rPr>
      <w:sz w:val="18"/>
    </w:rPr>
  </w:style>
  <w:style w:type="paragraph" w:styleId="70">
    <w:name w:val="index 7"/>
    <w:basedOn w:val="a"/>
    <w:next w:val="a"/>
    <w:semiHidden/>
    <w:rsid w:val="00D83B17"/>
    <w:pPr>
      <w:ind w:left="1400" w:hanging="200"/>
    </w:pPr>
  </w:style>
  <w:style w:type="paragraph" w:styleId="90">
    <w:name w:val="index 9"/>
    <w:basedOn w:val="a"/>
    <w:next w:val="a"/>
    <w:semiHidden/>
    <w:qFormat/>
    <w:rsid w:val="00D83B17"/>
    <w:pPr>
      <w:ind w:left="1800" w:hanging="200"/>
    </w:pPr>
  </w:style>
  <w:style w:type="paragraph" w:styleId="TOC2">
    <w:name w:val="toc 2"/>
    <w:basedOn w:val="a"/>
    <w:next w:val="a"/>
    <w:uiPriority w:val="39"/>
    <w:qFormat/>
    <w:rsid w:val="00D83B17"/>
    <w:pPr>
      <w:ind w:left="198"/>
    </w:pPr>
    <w:rPr>
      <w:smallCaps/>
      <w:sz w:val="24"/>
    </w:rPr>
  </w:style>
  <w:style w:type="paragraph" w:styleId="TOC9">
    <w:name w:val="toc 9"/>
    <w:basedOn w:val="a"/>
    <w:next w:val="a"/>
    <w:semiHidden/>
    <w:qFormat/>
    <w:rsid w:val="00D83B17"/>
    <w:pPr>
      <w:ind w:left="1600"/>
    </w:pPr>
    <w:rPr>
      <w:sz w:val="18"/>
    </w:rPr>
  </w:style>
  <w:style w:type="paragraph" w:styleId="HTML">
    <w:name w:val="HTML Preformatted"/>
    <w:basedOn w:val="a"/>
    <w:link w:val="HTML0"/>
    <w:uiPriority w:val="99"/>
    <w:unhideWhenUsed/>
    <w:qFormat/>
    <w:rsid w:val="00D83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22">
    <w:name w:val="index 2"/>
    <w:basedOn w:val="a"/>
    <w:next w:val="a"/>
    <w:semiHidden/>
    <w:qFormat/>
    <w:rsid w:val="00D83B17"/>
    <w:pPr>
      <w:ind w:left="400" w:hanging="200"/>
    </w:pPr>
  </w:style>
  <w:style w:type="character" w:styleId="af">
    <w:name w:val="page number"/>
    <w:basedOn w:val="a1"/>
    <w:qFormat/>
    <w:rsid w:val="00D83B17"/>
  </w:style>
  <w:style w:type="character" w:styleId="af0">
    <w:name w:val="Hyperlink"/>
    <w:uiPriority w:val="99"/>
    <w:qFormat/>
    <w:rsid w:val="00D83B17"/>
    <w:rPr>
      <w:color w:val="0000FF"/>
      <w:u w:val="single"/>
    </w:rPr>
  </w:style>
  <w:style w:type="table" w:styleId="af1">
    <w:name w:val="Table Grid"/>
    <w:basedOn w:val="a2"/>
    <w:uiPriority w:val="59"/>
    <w:qFormat/>
    <w:rsid w:val="00D83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0"/>
    <w:qFormat/>
    <w:rsid w:val="00D83B17"/>
    <w:pPr>
      <w:ind w:firstLineChars="200" w:firstLine="480"/>
    </w:pPr>
  </w:style>
  <w:style w:type="paragraph" w:customStyle="1" w:styleId="23">
    <w:name w:val="样式2"/>
    <w:basedOn w:val="a0"/>
    <w:rsid w:val="00D83B17"/>
    <w:pPr>
      <w:ind w:firstLineChars="200" w:firstLine="480"/>
    </w:pPr>
  </w:style>
  <w:style w:type="paragraph" w:customStyle="1" w:styleId="61">
    <w:name w:val="样式6"/>
    <w:basedOn w:val="a"/>
    <w:qFormat/>
    <w:rsid w:val="00D83B17"/>
    <w:pPr>
      <w:spacing w:line="360" w:lineRule="auto"/>
      <w:ind w:firstLineChars="200" w:firstLine="200"/>
      <w:jc w:val="both"/>
    </w:pPr>
    <w:rPr>
      <w:sz w:val="24"/>
    </w:rPr>
  </w:style>
  <w:style w:type="paragraph" w:customStyle="1" w:styleId="71">
    <w:name w:val="样式7"/>
    <w:basedOn w:val="a0"/>
    <w:qFormat/>
    <w:rsid w:val="00D83B17"/>
    <w:pPr>
      <w:ind w:firstLineChars="200" w:firstLine="200"/>
      <w:jc w:val="both"/>
    </w:pPr>
  </w:style>
  <w:style w:type="paragraph" w:customStyle="1" w:styleId="81">
    <w:name w:val="样式8"/>
    <w:basedOn w:val="a0"/>
    <w:qFormat/>
    <w:rsid w:val="00D83B17"/>
    <w:pPr>
      <w:ind w:firstLineChars="200" w:firstLine="200"/>
      <w:jc w:val="both"/>
    </w:pPr>
  </w:style>
  <w:style w:type="paragraph" w:customStyle="1" w:styleId="91">
    <w:name w:val="样式9"/>
    <w:basedOn w:val="a0"/>
    <w:qFormat/>
    <w:rsid w:val="00D83B17"/>
    <w:pPr>
      <w:ind w:firstLineChars="200" w:firstLine="200"/>
      <w:jc w:val="both"/>
    </w:pPr>
  </w:style>
  <w:style w:type="paragraph" w:customStyle="1" w:styleId="24">
    <w:name w:val="样式 正文缩进 + 首行缩进:  2 字符"/>
    <w:basedOn w:val="a0"/>
    <w:rsid w:val="00D83B17"/>
    <w:pPr>
      <w:ind w:firstLineChars="200" w:firstLine="480"/>
      <w:jc w:val="both"/>
    </w:pPr>
    <w:rPr>
      <w:rFonts w:cs="宋体"/>
    </w:rPr>
  </w:style>
  <w:style w:type="paragraph" w:customStyle="1" w:styleId="32">
    <w:name w:val="样式3"/>
    <w:basedOn w:val="4"/>
    <w:qFormat/>
    <w:rsid w:val="00D83B17"/>
  </w:style>
  <w:style w:type="paragraph" w:styleId="af2">
    <w:name w:val="List Paragraph"/>
    <w:basedOn w:val="a"/>
    <w:uiPriority w:val="34"/>
    <w:qFormat/>
    <w:rsid w:val="00D83B17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21">
    <w:name w:val="标题 2 字符"/>
    <w:link w:val="2"/>
    <w:qFormat/>
    <w:rsid w:val="00D83B17"/>
    <w:rPr>
      <w:rFonts w:ascii="黑体" w:eastAsia="黑体" w:hAnsi="Arial"/>
      <w:b/>
      <w:sz w:val="30"/>
    </w:rPr>
  </w:style>
  <w:style w:type="character" w:customStyle="1" w:styleId="30">
    <w:name w:val="标题 3 字符"/>
    <w:link w:val="3"/>
    <w:qFormat/>
    <w:rsid w:val="00741985"/>
    <w:rPr>
      <w:rFonts w:ascii="黑体" w:eastAsia="黑体"/>
      <w:b/>
      <w:sz w:val="28"/>
    </w:rPr>
  </w:style>
  <w:style w:type="character" w:customStyle="1" w:styleId="HTML0">
    <w:name w:val="HTML 预设格式 字符"/>
    <w:basedOn w:val="a1"/>
    <w:link w:val="HTML"/>
    <w:uiPriority w:val="99"/>
    <w:semiHidden/>
    <w:rsid w:val="00D83B17"/>
    <w:rPr>
      <w:rFonts w:ascii="宋体" w:hAnsi="宋体" w:cs="宋体"/>
      <w:sz w:val="24"/>
      <w:szCs w:val="24"/>
    </w:rPr>
  </w:style>
  <w:style w:type="character" w:customStyle="1" w:styleId="ad">
    <w:name w:val="页眉 字符"/>
    <w:basedOn w:val="a1"/>
    <w:link w:val="ac"/>
    <w:uiPriority w:val="99"/>
    <w:qFormat/>
    <w:rsid w:val="00D83B17"/>
    <w:rPr>
      <w:sz w:val="18"/>
    </w:rPr>
  </w:style>
  <w:style w:type="character" w:customStyle="1" w:styleId="ab">
    <w:name w:val="页脚 字符"/>
    <w:basedOn w:val="a1"/>
    <w:link w:val="aa"/>
    <w:uiPriority w:val="99"/>
    <w:rsid w:val="00D83B17"/>
    <w:rPr>
      <w:sz w:val="18"/>
    </w:rPr>
  </w:style>
  <w:style w:type="character" w:customStyle="1" w:styleId="a7">
    <w:name w:val="日期 字符"/>
    <w:basedOn w:val="a1"/>
    <w:link w:val="a6"/>
    <w:qFormat/>
    <w:rsid w:val="00D83B17"/>
    <w:rPr>
      <w:kern w:val="2"/>
      <w:sz w:val="24"/>
    </w:rPr>
  </w:style>
  <w:style w:type="character" w:customStyle="1" w:styleId="a9">
    <w:name w:val="批注框文本 字符"/>
    <w:basedOn w:val="a1"/>
    <w:link w:val="a8"/>
    <w:uiPriority w:val="99"/>
    <w:semiHidden/>
    <w:rsid w:val="00D83B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9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vn\CMMI-L3\005DPDP\04&#32452;&#32455;&#32423;&#36807;&#31243;&#31649;&#29702;\001&#36807;&#31243;&#36164;&#20135;&#24314;&#31435;&#19982;&#32500;&#25252;\NK-SPI-O-OPD-T03&#65288;&#36807;&#31243;&#25991;&#20214;&#27169;&#26495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559277-1148-4F2A-99A8-00A16C3BC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NK-SPI-O-OPD-T03（过程文件模板）.dot</Template>
  <TotalTime>1335</TotalTime>
  <Pages>13</Pages>
  <Words>548</Words>
  <Characters>3129</Characters>
  <Application>Microsoft Office Word</Application>
  <DocSecurity>0</DocSecurity>
  <Lines>26</Lines>
  <Paragraphs>7</Paragraphs>
  <ScaleCrop>false</ScaleCrop>
  <Company>微软（中国）有限公司</Company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编码：</dc:title>
  <dc:creator>zzf</dc:creator>
  <cp:lastModifiedBy>李 亚洲</cp:lastModifiedBy>
  <cp:revision>316</cp:revision>
  <cp:lastPrinted>2003-01-22T09:32:00Z</cp:lastPrinted>
  <dcterms:created xsi:type="dcterms:W3CDTF">2014-09-02T01:29:00Z</dcterms:created>
  <dcterms:modified xsi:type="dcterms:W3CDTF">2018-06-27T02:16:00Z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